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51604B59" w14:textId="77777777" w:rsidTr="00FB65B8">
        <w:tc>
          <w:tcPr>
            <w:tcW w:w="5395" w:type="dxa"/>
          </w:tcPr>
          <w:p w14:paraId="7FC382D6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0A7F5158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7198901C" w14:textId="77777777" w:rsidTr="00FB65B8">
        <w:trPr>
          <w:trHeight w:val="2719"/>
        </w:trPr>
        <w:tc>
          <w:tcPr>
            <w:tcW w:w="5395" w:type="dxa"/>
          </w:tcPr>
          <w:p w14:paraId="03780DE8" w14:textId="515074B0" w:rsidR="00A81248" w:rsidRPr="00475328" w:rsidRDefault="00475328" w:rsidP="00C66528">
            <w:pPr>
              <w:pStyle w:val="Balk1"/>
              <w:rPr>
                <w:sz w:val="52"/>
                <w:szCs w:val="52"/>
              </w:rPr>
            </w:pPr>
            <w:bookmarkStart w:id="0" w:name="_Toc123560630"/>
            <w:r w:rsidRPr="00475328">
              <w:rPr>
                <w:sz w:val="52"/>
                <w:szCs w:val="52"/>
              </w:rPr>
              <w:t>CMSE353 TERM</w:t>
            </w:r>
            <w:r>
              <w:rPr>
                <w:sz w:val="52"/>
                <w:szCs w:val="52"/>
              </w:rPr>
              <w:t xml:space="preserve"> PROJECT</w:t>
            </w:r>
            <w:bookmarkEnd w:id="0"/>
            <w:r w:rsidRPr="00475328">
              <w:rPr>
                <w:sz w:val="52"/>
                <w:szCs w:val="52"/>
              </w:rPr>
              <w:t xml:space="preserve"> </w:t>
            </w:r>
          </w:p>
          <w:p w14:paraId="76377FE1" w14:textId="6EECD03C" w:rsidR="00475328" w:rsidRPr="00475328" w:rsidRDefault="00475328" w:rsidP="00475328"/>
        </w:tc>
        <w:tc>
          <w:tcPr>
            <w:tcW w:w="5395" w:type="dxa"/>
          </w:tcPr>
          <w:p w14:paraId="4A31BFD1" w14:textId="36015E20" w:rsidR="00A81248" w:rsidRPr="003A798E" w:rsidRDefault="00475328">
            <w:r w:rsidRPr="003A798E">
              <w:rPr>
                <w:noProof/>
                <w:lang w:val="tr-TR" w:eastAsia="tr-TR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DBE83E5" wp14:editId="72972D58">
                      <wp:simplePos x="0" y="0"/>
                      <wp:positionH relativeFrom="margin">
                        <wp:posOffset>-3946154</wp:posOffset>
                      </wp:positionH>
                      <wp:positionV relativeFrom="page">
                        <wp:posOffset>-532873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group w14:anchorId="6B1B849C" id="Group 1" o:spid="_x0000_s1026" alt="&quot;&quot;" style="position:absolute;margin-left:-310.7pt;margin-top:-41.95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549AC914" w14:textId="77777777" w:rsidTr="00FB65B8">
        <w:trPr>
          <w:trHeight w:val="8059"/>
        </w:trPr>
        <w:tc>
          <w:tcPr>
            <w:tcW w:w="5395" w:type="dxa"/>
          </w:tcPr>
          <w:p w14:paraId="04DD848D" w14:textId="77777777" w:rsidR="00A81248" w:rsidRPr="003A798E" w:rsidRDefault="00A81248"/>
        </w:tc>
        <w:tc>
          <w:tcPr>
            <w:tcW w:w="5395" w:type="dxa"/>
          </w:tcPr>
          <w:p w14:paraId="4132CACC" w14:textId="30A31F30" w:rsidR="00A81248" w:rsidRPr="003A798E" w:rsidRDefault="00A81248"/>
        </w:tc>
      </w:tr>
      <w:tr w:rsidR="00A81248" w:rsidRPr="003A798E" w14:paraId="4C9C882D" w14:textId="77777777" w:rsidTr="00475328">
        <w:trPr>
          <w:trHeight w:val="531"/>
        </w:trPr>
        <w:tc>
          <w:tcPr>
            <w:tcW w:w="5395" w:type="dxa"/>
          </w:tcPr>
          <w:p w14:paraId="5120DD5B" w14:textId="77777777" w:rsidR="00A81248" w:rsidRPr="00475328" w:rsidRDefault="00A81248">
            <w:pPr>
              <w:rPr>
                <w:sz w:val="32"/>
                <w:szCs w:val="32"/>
              </w:rPr>
            </w:pPr>
          </w:p>
        </w:tc>
        <w:tc>
          <w:tcPr>
            <w:tcW w:w="5395" w:type="dxa"/>
          </w:tcPr>
          <w:p w14:paraId="3B01BC2B" w14:textId="5F5C7A15" w:rsidR="00A81248" w:rsidRPr="00475328" w:rsidRDefault="00475328" w:rsidP="00C66528">
            <w:pPr>
              <w:pStyle w:val="Balk2"/>
              <w:rPr>
                <w:sz w:val="32"/>
                <w:szCs w:val="32"/>
              </w:rPr>
            </w:pPr>
            <w:bookmarkStart w:id="1" w:name="_Toc123560631"/>
            <w:proofErr w:type="gramStart"/>
            <w:r w:rsidRPr="00475328">
              <w:rPr>
                <w:sz w:val="32"/>
                <w:szCs w:val="32"/>
              </w:rPr>
              <w:t>Date :</w:t>
            </w:r>
            <w:proofErr w:type="gramEnd"/>
            <w:r w:rsidRPr="00475328">
              <w:rPr>
                <w:sz w:val="32"/>
                <w:szCs w:val="32"/>
              </w:rPr>
              <w:t xml:space="preserve"> 01.02.2023</w:t>
            </w:r>
            <w:bookmarkEnd w:id="1"/>
          </w:p>
        </w:tc>
      </w:tr>
      <w:tr w:rsidR="00A81248" w:rsidRPr="003A798E" w14:paraId="1EB0D0C3" w14:textId="77777777" w:rsidTr="00FB65B8">
        <w:trPr>
          <w:trHeight w:val="1402"/>
        </w:trPr>
        <w:tc>
          <w:tcPr>
            <w:tcW w:w="5395" w:type="dxa"/>
          </w:tcPr>
          <w:p w14:paraId="2C20F5EC" w14:textId="77777777" w:rsidR="00A81248" w:rsidRPr="00475328" w:rsidRDefault="00A81248">
            <w:pPr>
              <w:rPr>
                <w:sz w:val="28"/>
                <w:szCs w:val="28"/>
              </w:rPr>
            </w:pPr>
          </w:p>
        </w:tc>
        <w:tc>
          <w:tcPr>
            <w:tcW w:w="5395" w:type="dxa"/>
          </w:tcPr>
          <w:p w14:paraId="078734D5" w14:textId="4AD55A10" w:rsidR="00A81248" w:rsidRPr="00475328" w:rsidRDefault="00475328" w:rsidP="00A81248">
            <w:pPr>
              <w:pStyle w:val="Balk2"/>
              <w:rPr>
                <w:sz w:val="32"/>
                <w:szCs w:val="32"/>
              </w:rPr>
            </w:pPr>
            <w:bookmarkStart w:id="2" w:name="_Toc123560632"/>
            <w:r w:rsidRPr="00475328">
              <w:rPr>
                <w:sz w:val="32"/>
                <w:szCs w:val="32"/>
              </w:rPr>
              <w:t>Emir Sinan İşler</w:t>
            </w:r>
            <w:r w:rsidR="00C66528" w:rsidRPr="00475328">
              <w:rPr>
                <w:sz w:val="32"/>
                <w:szCs w:val="32"/>
              </w:rPr>
              <w:t xml:space="preserve"> </w:t>
            </w:r>
            <w:r w:rsidRPr="00475328">
              <w:rPr>
                <w:sz w:val="32"/>
                <w:szCs w:val="32"/>
              </w:rPr>
              <w:t>- 19000088</w:t>
            </w:r>
            <w:bookmarkEnd w:id="2"/>
          </w:p>
          <w:p w14:paraId="39428170" w14:textId="236D8744" w:rsidR="00A81248" w:rsidRPr="00475328" w:rsidRDefault="00475328" w:rsidP="00A81248">
            <w:pPr>
              <w:pStyle w:val="Balk2"/>
              <w:rPr>
                <w:sz w:val="32"/>
                <w:szCs w:val="32"/>
              </w:rPr>
            </w:pPr>
            <w:bookmarkStart w:id="3" w:name="_Toc123560633"/>
            <w:proofErr w:type="spellStart"/>
            <w:r w:rsidRPr="00475328">
              <w:rPr>
                <w:sz w:val="32"/>
                <w:szCs w:val="32"/>
              </w:rPr>
              <w:t>Seçkin</w:t>
            </w:r>
            <w:proofErr w:type="spellEnd"/>
            <w:r w:rsidRPr="00475328">
              <w:rPr>
                <w:sz w:val="32"/>
                <w:szCs w:val="32"/>
              </w:rPr>
              <w:t xml:space="preserve"> </w:t>
            </w:r>
            <w:proofErr w:type="spellStart"/>
            <w:r w:rsidRPr="00475328">
              <w:rPr>
                <w:sz w:val="32"/>
                <w:szCs w:val="32"/>
              </w:rPr>
              <w:t>Hakkı</w:t>
            </w:r>
            <w:proofErr w:type="spellEnd"/>
            <w:r w:rsidRPr="00475328">
              <w:rPr>
                <w:sz w:val="32"/>
                <w:szCs w:val="32"/>
              </w:rPr>
              <w:t xml:space="preserve"> Yüksekbaş-20000119</w:t>
            </w:r>
            <w:bookmarkEnd w:id="3"/>
          </w:p>
          <w:p w14:paraId="3643E9B6" w14:textId="07E10A80" w:rsidR="00475328" w:rsidRPr="00475328" w:rsidRDefault="00475328" w:rsidP="00475328">
            <w:pPr>
              <w:pStyle w:val="Balk2"/>
              <w:rPr>
                <w:sz w:val="32"/>
                <w:szCs w:val="32"/>
              </w:rPr>
            </w:pPr>
            <w:bookmarkStart w:id="4" w:name="_Toc123560634"/>
            <w:r w:rsidRPr="00475328">
              <w:rPr>
                <w:sz w:val="32"/>
                <w:szCs w:val="32"/>
              </w:rPr>
              <w:t>Aral Oprukçu -20000105</w:t>
            </w:r>
            <w:bookmarkEnd w:id="4"/>
          </w:p>
          <w:p w14:paraId="393AE344" w14:textId="77777777" w:rsidR="00475328" w:rsidRPr="00475328" w:rsidRDefault="00475328" w:rsidP="00475328"/>
          <w:p w14:paraId="6902778A" w14:textId="68FFC653" w:rsidR="00475328" w:rsidRPr="00475328" w:rsidRDefault="00475328" w:rsidP="00475328"/>
        </w:tc>
      </w:tr>
    </w:tbl>
    <w:p w14:paraId="69595DAE" w14:textId="25853B07" w:rsidR="00B70E5E" w:rsidRDefault="00B70E5E"/>
    <w:p w14:paraId="38EBBC76" w14:textId="46A9DC6C" w:rsidR="00B36D3E" w:rsidRDefault="00B36D3E"/>
    <w:p w14:paraId="14842831" w14:textId="641607DF" w:rsidR="00B36D3E" w:rsidRDefault="00B36D3E"/>
    <w:p w14:paraId="73356678" w14:textId="62A8F873" w:rsidR="00B36D3E" w:rsidRDefault="00B36D3E"/>
    <w:sdt>
      <w:sdtPr>
        <w:id w:val="-14644220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color w:val="auto"/>
          <w:sz w:val="24"/>
          <w:szCs w:val="24"/>
          <w:lang w:val="en-US" w:eastAsia="en-US"/>
        </w:rPr>
      </w:sdtEndPr>
      <w:sdtContent>
        <w:p w14:paraId="1486FE8E" w14:textId="77777777" w:rsidR="00B933E5" w:rsidRDefault="00B933E5" w:rsidP="00B933E5">
          <w:pPr>
            <w:pStyle w:val="TBal"/>
          </w:pPr>
          <w:proofErr w:type="spellStart"/>
          <w:r>
            <w:t>Outline</w:t>
          </w:r>
          <w:proofErr w:type="spellEnd"/>
        </w:p>
        <w:p w14:paraId="19E05BBD" w14:textId="77777777" w:rsidR="00B933E5" w:rsidRPr="00B933E5" w:rsidRDefault="00B933E5" w:rsidP="00B933E5">
          <w:pPr>
            <w:pStyle w:val="T1"/>
          </w:pPr>
          <w:r w:rsidRPr="00B933E5">
            <w:rPr>
              <w:b/>
              <w:bCs/>
            </w:rPr>
            <w:t>Problem Definition</w:t>
          </w:r>
          <w:r w:rsidRPr="00B933E5">
            <w:ptab w:relativeTo="margin" w:alignment="right" w:leader="dot"/>
          </w:r>
          <w:r w:rsidRPr="00B933E5">
            <w:rPr>
              <w:b/>
              <w:bCs/>
              <w:lang w:val="tr-TR"/>
            </w:rPr>
            <w:t>3</w:t>
          </w:r>
        </w:p>
        <w:p w14:paraId="4F2C2672" w14:textId="77777777" w:rsidR="00B933E5" w:rsidRPr="00B933E5" w:rsidRDefault="00B933E5" w:rsidP="00B933E5">
          <w:pPr>
            <w:pStyle w:val="T2"/>
            <w:ind w:left="216"/>
          </w:pPr>
          <w:r w:rsidRPr="00B933E5">
            <w:t>Mandatory Actors</w:t>
          </w:r>
          <w:r w:rsidRPr="00B933E5">
            <w:ptab w:relativeTo="margin" w:alignment="right" w:leader="dot"/>
          </w:r>
          <w:r w:rsidRPr="00B933E5">
            <w:rPr>
              <w:lang w:val="tr-TR"/>
            </w:rPr>
            <w:t>3</w:t>
          </w:r>
        </w:p>
        <w:p w14:paraId="6BCBB383" w14:textId="77777777" w:rsidR="00B933E5" w:rsidRPr="00B933E5" w:rsidRDefault="00B933E5" w:rsidP="00B933E5">
          <w:pPr>
            <w:pStyle w:val="T3"/>
            <w:ind w:left="0"/>
            <w:rPr>
              <w:sz w:val="24"/>
              <w:szCs w:val="24"/>
            </w:rPr>
          </w:pPr>
          <w:r w:rsidRPr="00B933E5">
            <w:rPr>
              <w:sz w:val="24"/>
              <w:szCs w:val="24"/>
            </w:rPr>
            <w:t xml:space="preserve">    </w:t>
          </w:r>
          <w:proofErr w:type="spellStart"/>
          <w:r w:rsidRPr="00B933E5">
            <w:rPr>
              <w:sz w:val="24"/>
              <w:szCs w:val="24"/>
            </w:rPr>
            <w:t>Privilege</w:t>
          </w:r>
          <w:proofErr w:type="spellEnd"/>
          <w:r w:rsidRPr="00B933E5">
            <w:rPr>
              <w:sz w:val="24"/>
              <w:szCs w:val="24"/>
            </w:rPr>
            <w:t xml:space="preserve">-Application </w:t>
          </w:r>
          <w:proofErr w:type="spellStart"/>
          <w:r w:rsidRPr="00B933E5">
            <w:rPr>
              <w:sz w:val="24"/>
              <w:szCs w:val="24"/>
            </w:rPr>
            <w:t>Settings</w:t>
          </w:r>
          <w:proofErr w:type="spellEnd"/>
          <w:r w:rsidRPr="00B933E5">
            <w:rPr>
              <w:sz w:val="24"/>
              <w:szCs w:val="24"/>
            </w:rPr>
            <w:ptab w:relativeTo="margin" w:alignment="right" w:leader="dot"/>
          </w:r>
          <w:r w:rsidRPr="00B933E5">
            <w:rPr>
              <w:sz w:val="24"/>
              <w:szCs w:val="24"/>
            </w:rPr>
            <w:t>3</w:t>
          </w:r>
        </w:p>
        <w:p w14:paraId="00B2891A" w14:textId="77777777" w:rsidR="00B933E5" w:rsidRPr="00B933E5" w:rsidRDefault="00B933E5" w:rsidP="00B933E5">
          <w:pPr>
            <w:pStyle w:val="T1"/>
          </w:pPr>
          <w:r w:rsidRPr="00B933E5">
            <w:rPr>
              <w:b/>
              <w:bCs/>
            </w:rPr>
            <w:t>Work Breakdown and Task Distribution</w:t>
          </w:r>
          <w:r w:rsidRPr="00B933E5">
            <w:ptab w:relativeTo="margin" w:alignment="right" w:leader="dot"/>
          </w:r>
          <w:r w:rsidRPr="00B933E5">
            <w:rPr>
              <w:b/>
              <w:bCs/>
              <w:lang w:val="tr-TR"/>
            </w:rPr>
            <w:t>4</w:t>
          </w:r>
        </w:p>
        <w:p w14:paraId="5C425C1F" w14:textId="77777777" w:rsidR="00B933E5" w:rsidRPr="00B933E5" w:rsidRDefault="00B933E5" w:rsidP="00B933E5">
          <w:pPr>
            <w:pStyle w:val="T2"/>
            <w:ind w:left="216"/>
          </w:pPr>
          <w:r w:rsidRPr="00B933E5">
            <w:t>Work Breakdown</w:t>
          </w:r>
          <w:r w:rsidRPr="00B933E5">
            <w:ptab w:relativeTo="margin" w:alignment="right" w:leader="dot"/>
          </w:r>
          <w:r w:rsidRPr="00B933E5">
            <w:rPr>
              <w:lang w:val="tr-TR"/>
            </w:rPr>
            <w:t>4</w:t>
          </w:r>
        </w:p>
        <w:p w14:paraId="78D4FB82" w14:textId="77777777" w:rsidR="00B933E5" w:rsidRPr="00B933E5" w:rsidRDefault="00B933E5" w:rsidP="00B933E5">
          <w:pPr>
            <w:pStyle w:val="T3"/>
            <w:ind w:left="0"/>
            <w:rPr>
              <w:sz w:val="24"/>
              <w:szCs w:val="24"/>
            </w:rPr>
          </w:pPr>
          <w:r w:rsidRPr="00B933E5">
            <w:rPr>
              <w:sz w:val="24"/>
              <w:szCs w:val="24"/>
            </w:rPr>
            <w:t xml:space="preserve">    </w:t>
          </w:r>
          <w:proofErr w:type="spellStart"/>
          <w:r w:rsidRPr="00B933E5">
            <w:rPr>
              <w:sz w:val="24"/>
              <w:szCs w:val="24"/>
            </w:rPr>
            <w:t>Task</w:t>
          </w:r>
          <w:proofErr w:type="spellEnd"/>
          <w:r w:rsidRPr="00B933E5">
            <w:rPr>
              <w:sz w:val="24"/>
              <w:szCs w:val="24"/>
            </w:rPr>
            <w:t xml:space="preserve"> Distribution</w:t>
          </w:r>
          <w:r w:rsidRPr="00B933E5">
            <w:rPr>
              <w:sz w:val="24"/>
              <w:szCs w:val="24"/>
            </w:rPr>
            <w:ptab w:relativeTo="margin" w:alignment="right" w:leader="dot"/>
          </w:r>
          <w:r w:rsidRPr="00B933E5">
            <w:rPr>
              <w:sz w:val="24"/>
              <w:szCs w:val="24"/>
            </w:rPr>
            <w:t>4</w:t>
          </w:r>
        </w:p>
        <w:p w14:paraId="1DC1A543" w14:textId="77777777" w:rsidR="00B933E5" w:rsidRPr="00B933E5" w:rsidRDefault="00B933E5" w:rsidP="00B933E5">
          <w:pPr>
            <w:rPr>
              <w:b/>
              <w:lang w:val="tr-TR" w:eastAsia="tr-TR"/>
            </w:rPr>
          </w:pPr>
          <w:proofErr w:type="spellStart"/>
          <w:r w:rsidRPr="00B933E5">
            <w:rPr>
              <w:b/>
              <w:lang w:val="tr-TR" w:eastAsia="tr-TR"/>
            </w:rPr>
            <w:t>Description</w:t>
          </w:r>
          <w:proofErr w:type="spellEnd"/>
          <w:r w:rsidRPr="00B933E5">
            <w:rPr>
              <w:b/>
              <w:lang w:val="tr-TR" w:eastAsia="tr-TR"/>
            </w:rPr>
            <w:t xml:space="preserve"> of </w:t>
          </w:r>
          <w:proofErr w:type="spellStart"/>
          <w:r w:rsidRPr="00B933E5">
            <w:rPr>
              <w:b/>
              <w:lang w:val="tr-TR" w:eastAsia="tr-TR"/>
            </w:rPr>
            <w:t>Algorithm</w:t>
          </w:r>
          <w:proofErr w:type="spellEnd"/>
          <w:r w:rsidRPr="00B933E5">
            <w:rPr>
              <w:b/>
              <w:lang w:val="tr-TR" w:eastAsia="tr-TR"/>
            </w:rPr>
            <w:t>……………………………………………………………………………………….5</w:t>
          </w:r>
        </w:p>
        <w:p w14:paraId="28EDB8B5" w14:textId="77777777" w:rsidR="00B933E5" w:rsidRDefault="00B933E5" w:rsidP="00B933E5">
          <w:pPr>
            <w:rPr>
              <w:b/>
              <w:lang w:val="tr-TR" w:eastAsia="tr-TR"/>
            </w:rPr>
          </w:pPr>
          <w:proofErr w:type="spellStart"/>
          <w:r w:rsidRPr="00B933E5">
            <w:rPr>
              <w:b/>
              <w:lang w:val="tr-TR" w:eastAsia="tr-TR"/>
            </w:rPr>
            <w:t>Description</w:t>
          </w:r>
          <w:proofErr w:type="spellEnd"/>
          <w:r w:rsidRPr="00B933E5">
            <w:rPr>
              <w:b/>
              <w:lang w:val="tr-TR" w:eastAsia="tr-TR"/>
            </w:rPr>
            <w:t xml:space="preserve"> of </w:t>
          </w:r>
          <w:proofErr w:type="spellStart"/>
          <w:r w:rsidRPr="00B933E5">
            <w:rPr>
              <w:b/>
              <w:lang w:val="tr-TR" w:eastAsia="tr-TR"/>
            </w:rPr>
            <w:t>Databe</w:t>
          </w:r>
          <w:proofErr w:type="spellEnd"/>
          <w:r w:rsidRPr="00B933E5">
            <w:rPr>
              <w:b/>
              <w:lang w:val="tr-TR" w:eastAsia="tr-TR"/>
            </w:rPr>
            <w:t xml:space="preserve"> </w:t>
          </w:r>
          <w:proofErr w:type="spellStart"/>
          <w:r w:rsidRPr="00B933E5">
            <w:rPr>
              <w:b/>
              <w:lang w:val="tr-TR" w:eastAsia="tr-TR"/>
            </w:rPr>
            <w:t>Structure</w:t>
          </w:r>
          <w:proofErr w:type="spellEnd"/>
          <w:r w:rsidRPr="00B933E5">
            <w:rPr>
              <w:b/>
              <w:lang w:val="tr-TR" w:eastAsia="tr-TR"/>
            </w:rPr>
            <w:t xml:space="preserve"> Design………………………………………………………………….</w:t>
          </w:r>
          <w:r>
            <w:rPr>
              <w:b/>
              <w:lang w:val="tr-TR" w:eastAsia="tr-TR"/>
            </w:rPr>
            <w:t xml:space="preserve"> 7</w:t>
          </w:r>
        </w:p>
        <w:p w14:paraId="42D3C887" w14:textId="77777777" w:rsidR="00B933E5" w:rsidRDefault="00B933E5" w:rsidP="00B933E5">
          <w:pPr>
            <w:rPr>
              <w:rFonts w:cs="Times New Roman"/>
              <w:b/>
              <w:lang w:val="tr-TR" w:eastAsia="tr-TR"/>
            </w:rPr>
          </w:pPr>
          <w:proofErr w:type="spellStart"/>
          <w:r w:rsidRPr="00B933E5">
            <w:rPr>
              <w:rFonts w:cs="Times New Roman"/>
              <w:b/>
              <w:lang w:val="tr-TR" w:eastAsia="tr-TR"/>
            </w:rPr>
            <w:t>Description</w:t>
          </w:r>
          <w:proofErr w:type="spellEnd"/>
          <w:r w:rsidRPr="00B933E5">
            <w:rPr>
              <w:rFonts w:cs="Times New Roman"/>
              <w:b/>
              <w:lang w:val="tr-TR" w:eastAsia="tr-TR"/>
            </w:rPr>
            <w:t xml:space="preserve"> of Tools Installation and </w:t>
          </w:r>
          <w:proofErr w:type="spellStart"/>
          <w:r w:rsidRPr="00B933E5">
            <w:rPr>
              <w:rFonts w:cs="Times New Roman"/>
              <w:b/>
              <w:lang w:val="tr-TR" w:eastAsia="tr-TR"/>
            </w:rPr>
            <w:t>Preparation</w:t>
          </w:r>
          <w:proofErr w:type="spellEnd"/>
          <w:r w:rsidRPr="00B933E5">
            <w:rPr>
              <w:rFonts w:cs="Times New Roman"/>
              <w:b/>
              <w:lang w:val="tr-TR" w:eastAsia="tr-TR"/>
            </w:rPr>
            <w:t>……………………………………………………</w:t>
          </w:r>
          <w:r>
            <w:rPr>
              <w:rFonts w:cs="Times New Roman"/>
              <w:b/>
              <w:lang w:val="tr-TR" w:eastAsia="tr-TR"/>
            </w:rPr>
            <w:t>8</w:t>
          </w:r>
        </w:p>
        <w:p w14:paraId="51C0B58A" w14:textId="77777777" w:rsidR="00B933E5" w:rsidRDefault="00B933E5" w:rsidP="00B933E5">
          <w:pPr>
            <w:rPr>
              <w:lang w:val="tr-TR" w:eastAsia="tr-TR"/>
            </w:rPr>
          </w:pPr>
          <w:r w:rsidRPr="00B933E5">
            <w:rPr>
              <w:lang w:val="tr-TR" w:eastAsia="tr-TR"/>
            </w:rPr>
            <w:t xml:space="preserve">   Visual </w:t>
          </w:r>
          <w:proofErr w:type="spellStart"/>
          <w:r w:rsidRPr="00B933E5">
            <w:rPr>
              <w:lang w:val="tr-TR" w:eastAsia="tr-TR"/>
            </w:rPr>
            <w:t>Studio</w:t>
          </w:r>
          <w:proofErr w:type="spellEnd"/>
          <w:r>
            <w:rPr>
              <w:lang w:val="tr-TR" w:eastAsia="tr-TR"/>
            </w:rPr>
            <w:t>…………………………………………………………………………………………………………………………..9</w:t>
          </w:r>
        </w:p>
        <w:p w14:paraId="69014872" w14:textId="77777777" w:rsidR="00B933E5" w:rsidRPr="00B933E5" w:rsidRDefault="00B933E5" w:rsidP="00B933E5">
          <w:pPr>
            <w:rPr>
              <w:lang w:val="tr-TR" w:eastAsia="tr-TR"/>
            </w:rPr>
          </w:pPr>
          <w:r>
            <w:rPr>
              <w:lang w:val="tr-TR" w:eastAsia="tr-TR"/>
            </w:rPr>
            <w:t xml:space="preserve">   </w:t>
          </w:r>
          <w:proofErr w:type="spellStart"/>
          <w:r>
            <w:rPr>
              <w:lang w:val="tr-TR" w:eastAsia="tr-TR"/>
            </w:rPr>
            <w:t>Xampp</w:t>
          </w:r>
          <w:proofErr w:type="spellEnd"/>
          <w:r>
            <w:rPr>
              <w:lang w:val="tr-TR" w:eastAsia="tr-TR"/>
            </w:rPr>
            <w:t>………………………………………………………………………………………………………………………………… 10</w:t>
          </w:r>
        </w:p>
        <w:p w14:paraId="71452B08" w14:textId="77777777" w:rsidR="00B933E5" w:rsidRDefault="00B933E5" w:rsidP="00B933E5">
          <w:pPr>
            <w:rPr>
              <w:b/>
              <w:lang w:val="tr-TR" w:eastAsia="tr-TR"/>
            </w:rPr>
          </w:pPr>
          <w:proofErr w:type="spellStart"/>
          <w:r>
            <w:rPr>
              <w:b/>
              <w:lang w:val="tr-TR" w:eastAsia="tr-TR"/>
            </w:rPr>
            <w:t>Description</w:t>
          </w:r>
          <w:proofErr w:type="spellEnd"/>
          <w:r>
            <w:rPr>
              <w:b/>
              <w:lang w:val="tr-TR" w:eastAsia="tr-TR"/>
            </w:rPr>
            <w:t xml:space="preserve"> of </w:t>
          </w:r>
          <w:proofErr w:type="spellStart"/>
          <w:r>
            <w:rPr>
              <w:b/>
              <w:lang w:val="tr-TR" w:eastAsia="tr-TR"/>
            </w:rPr>
            <w:t>Developed</w:t>
          </w:r>
          <w:proofErr w:type="spellEnd"/>
          <w:r>
            <w:rPr>
              <w:b/>
              <w:lang w:val="tr-TR" w:eastAsia="tr-TR"/>
            </w:rPr>
            <w:t xml:space="preserve"> Program……………………………………………………………………….12</w:t>
          </w:r>
        </w:p>
        <w:p w14:paraId="0590C826" w14:textId="77777777" w:rsidR="00B933E5" w:rsidRPr="00B70E5E" w:rsidRDefault="00B933E5" w:rsidP="00B933E5">
          <w:pPr>
            <w:rPr>
              <w:b/>
              <w:lang w:val="tr-TR" w:eastAsia="tr-TR"/>
            </w:rPr>
          </w:pPr>
          <w:r>
            <w:rPr>
              <w:b/>
              <w:lang w:val="tr-TR" w:eastAsia="tr-TR"/>
            </w:rPr>
            <w:t>User Guide…………………………………………………………………………………………………………16</w:t>
          </w:r>
        </w:p>
        <w:p w14:paraId="1E5AFF32" w14:textId="77777777" w:rsidR="00B933E5" w:rsidRDefault="00B933E5" w:rsidP="00B933E5">
          <w:pPr>
            <w:rPr>
              <w:b/>
              <w:lang w:val="tr-TR" w:eastAsia="tr-TR"/>
            </w:rPr>
          </w:pPr>
          <w:proofErr w:type="spellStart"/>
          <w:r w:rsidRPr="00B933E5">
            <w:rPr>
              <w:b/>
              <w:lang w:val="tr-TR" w:eastAsia="tr-TR"/>
            </w:rPr>
            <w:t>Conducted</w:t>
          </w:r>
          <w:proofErr w:type="spellEnd"/>
          <w:r w:rsidRPr="00B933E5">
            <w:rPr>
              <w:b/>
              <w:lang w:val="tr-TR" w:eastAsia="tr-TR"/>
            </w:rPr>
            <w:t xml:space="preserve"> </w:t>
          </w:r>
          <w:proofErr w:type="spellStart"/>
          <w:r w:rsidRPr="00B933E5">
            <w:rPr>
              <w:b/>
              <w:lang w:val="tr-TR" w:eastAsia="tr-TR"/>
            </w:rPr>
            <w:t>Tests</w:t>
          </w:r>
          <w:proofErr w:type="spellEnd"/>
          <w:r w:rsidRPr="00B933E5">
            <w:rPr>
              <w:b/>
              <w:lang w:val="tr-TR" w:eastAsia="tr-TR"/>
            </w:rPr>
            <w:t xml:space="preserve"> and </w:t>
          </w:r>
          <w:proofErr w:type="spellStart"/>
          <w:r w:rsidRPr="00B933E5">
            <w:rPr>
              <w:b/>
              <w:lang w:val="tr-TR" w:eastAsia="tr-TR"/>
            </w:rPr>
            <w:t>Their</w:t>
          </w:r>
          <w:proofErr w:type="spellEnd"/>
          <w:r w:rsidRPr="00B933E5">
            <w:rPr>
              <w:b/>
              <w:lang w:val="tr-TR" w:eastAsia="tr-TR"/>
            </w:rPr>
            <w:t xml:space="preserve"> </w:t>
          </w:r>
          <w:proofErr w:type="spellStart"/>
          <w:r w:rsidRPr="00B933E5">
            <w:rPr>
              <w:b/>
              <w:lang w:val="tr-TR" w:eastAsia="tr-TR"/>
            </w:rPr>
            <w:t>Results</w:t>
          </w:r>
          <w:proofErr w:type="spellEnd"/>
          <w:r>
            <w:rPr>
              <w:b/>
              <w:lang w:val="tr-TR" w:eastAsia="tr-TR"/>
            </w:rPr>
            <w:t>……………………………………………………………………….18</w:t>
          </w:r>
        </w:p>
        <w:p w14:paraId="23FCED25" w14:textId="77777777" w:rsidR="00B933E5" w:rsidRDefault="00B933E5" w:rsidP="00B933E5">
          <w:pPr>
            <w:rPr>
              <w:b/>
              <w:lang w:val="tr-TR" w:eastAsia="tr-TR"/>
            </w:rPr>
          </w:pPr>
          <w:proofErr w:type="spellStart"/>
          <w:r>
            <w:rPr>
              <w:b/>
              <w:lang w:val="tr-TR" w:eastAsia="tr-TR"/>
            </w:rPr>
            <w:t>Conclusion</w:t>
          </w:r>
          <w:proofErr w:type="spellEnd"/>
          <w:r>
            <w:rPr>
              <w:b/>
              <w:lang w:val="tr-TR" w:eastAsia="tr-TR"/>
            </w:rPr>
            <w:t>…………………………………………………………………………………………………………29</w:t>
          </w:r>
        </w:p>
        <w:p w14:paraId="39225EF6" w14:textId="77777777" w:rsidR="00B933E5" w:rsidRPr="00B933E5" w:rsidRDefault="00B933E5" w:rsidP="00B933E5">
          <w:pPr>
            <w:rPr>
              <w:b/>
              <w:lang w:val="tr-TR" w:eastAsia="tr-TR"/>
            </w:rPr>
          </w:pPr>
          <w:proofErr w:type="spellStart"/>
          <w:r>
            <w:rPr>
              <w:b/>
              <w:lang w:val="tr-TR" w:eastAsia="tr-TR"/>
            </w:rPr>
            <w:t>References</w:t>
          </w:r>
          <w:proofErr w:type="spellEnd"/>
          <w:r>
            <w:rPr>
              <w:b/>
              <w:lang w:val="tr-TR" w:eastAsia="tr-TR"/>
            </w:rPr>
            <w:t>…………………………………………………………………………………………………………30</w:t>
          </w:r>
        </w:p>
      </w:sdtContent>
    </w:sdt>
    <w:p w14:paraId="76A1D7E2" w14:textId="77777777" w:rsidR="00B933E5" w:rsidRDefault="00B933E5" w:rsidP="00B933E5"/>
    <w:p w14:paraId="39E3F51C" w14:textId="77777777" w:rsidR="00B933E5" w:rsidRDefault="00B933E5" w:rsidP="00B933E5"/>
    <w:p w14:paraId="075036C3" w14:textId="2B51884B" w:rsidR="00B36D3E" w:rsidRDefault="00B36D3E"/>
    <w:p w14:paraId="71E67A96" w14:textId="31F9C86D" w:rsidR="00B36D3E" w:rsidRDefault="00B36D3E"/>
    <w:p w14:paraId="568AC1DB" w14:textId="243BDA9B" w:rsidR="00B36D3E" w:rsidRDefault="00B36D3E"/>
    <w:p w14:paraId="273E434D" w14:textId="1AA8B665" w:rsidR="00B36D3E" w:rsidRDefault="00B36D3E"/>
    <w:p w14:paraId="5569F6DD" w14:textId="5D3062A3" w:rsidR="00B36D3E" w:rsidRDefault="00B36D3E">
      <w:bookmarkStart w:id="5" w:name="_GoBack"/>
      <w:bookmarkEnd w:id="5"/>
    </w:p>
    <w:p w14:paraId="2444E5B4" w14:textId="022CDFBE" w:rsidR="00B36D3E" w:rsidRDefault="00B36D3E"/>
    <w:p w14:paraId="0E903C17" w14:textId="4E5DFD72" w:rsidR="00B36D3E" w:rsidRDefault="00B36D3E"/>
    <w:p w14:paraId="06D0ED03" w14:textId="18214377" w:rsidR="00B36D3E" w:rsidRDefault="00B36D3E"/>
    <w:p w14:paraId="4F25E89F" w14:textId="7C5A0508" w:rsidR="00B36D3E" w:rsidRDefault="00B36D3E"/>
    <w:p w14:paraId="24800BFA" w14:textId="5F584A43" w:rsidR="00B36D3E" w:rsidRDefault="00B36D3E"/>
    <w:p w14:paraId="5925E160" w14:textId="1D441571" w:rsidR="00B36D3E" w:rsidRDefault="00B36D3E"/>
    <w:p w14:paraId="57F7434D" w14:textId="43DDC41A" w:rsidR="00B36D3E" w:rsidRDefault="00B36D3E"/>
    <w:p w14:paraId="2DB8FF33" w14:textId="2D2314A1" w:rsidR="00B36D3E" w:rsidRDefault="00B36D3E"/>
    <w:p w14:paraId="35DB3ACE" w14:textId="366BD444" w:rsidR="00B36D3E" w:rsidRDefault="00B36D3E"/>
    <w:p w14:paraId="61BB0FF7" w14:textId="606059B6" w:rsidR="00B36D3E" w:rsidRDefault="00B36D3E"/>
    <w:p w14:paraId="6B5E72EE" w14:textId="216C102B" w:rsidR="00B36D3E" w:rsidRDefault="00B36D3E"/>
    <w:p w14:paraId="49B51744" w14:textId="434A56C8" w:rsidR="00B36D3E" w:rsidRDefault="00B36D3E"/>
    <w:p w14:paraId="15F010A6" w14:textId="35BB698D" w:rsidR="00B36D3E" w:rsidRDefault="00B36D3E"/>
    <w:p w14:paraId="71CD175E" w14:textId="6406667C" w:rsidR="00B36D3E" w:rsidRDefault="00B36D3E"/>
    <w:p w14:paraId="64968E44" w14:textId="7EDCC421" w:rsidR="00B36D3E" w:rsidRDefault="00B36D3E"/>
    <w:p w14:paraId="765D28BC" w14:textId="6EF0B326" w:rsidR="00B36D3E" w:rsidRDefault="00B36D3E"/>
    <w:p w14:paraId="2315A694" w14:textId="10A4334A" w:rsidR="00B36D3E" w:rsidRDefault="00B36D3E"/>
    <w:p w14:paraId="06506837" w14:textId="55BAC0A6" w:rsidR="00B36D3E" w:rsidRDefault="00B36D3E"/>
    <w:p w14:paraId="787D82C2" w14:textId="020E403F" w:rsidR="00B36D3E" w:rsidRDefault="00B36D3E"/>
    <w:p w14:paraId="77C3566C" w14:textId="1BD76D84" w:rsidR="00B36D3E" w:rsidRDefault="00B36D3E"/>
    <w:p w14:paraId="32912A4F" w14:textId="0610EBE0" w:rsidR="00B36D3E" w:rsidRDefault="00B36D3E"/>
    <w:p w14:paraId="52359550" w14:textId="6CAE0CF4" w:rsidR="00B36D3E" w:rsidRDefault="00B36D3E"/>
    <w:p w14:paraId="6C33E63F" w14:textId="1E14F799" w:rsidR="00B36D3E" w:rsidRDefault="00B36D3E"/>
    <w:p w14:paraId="6F5B6EDF" w14:textId="75DAC7FE" w:rsidR="00B70E5E" w:rsidRDefault="00B70E5E"/>
    <w:p w14:paraId="28469D05" w14:textId="77777777" w:rsidR="00B36D3E" w:rsidRDefault="00B36D3E"/>
    <w:p w14:paraId="2D8E8E60" w14:textId="77777777" w:rsidR="00090586" w:rsidRDefault="00090586"/>
    <w:p w14:paraId="7D024BF5" w14:textId="6BABE245" w:rsidR="00090586" w:rsidRDefault="00090586" w:rsidP="001C5D71">
      <w:pPr>
        <w:rPr>
          <w:color w:val="FF0000"/>
          <w:sz w:val="36"/>
          <w:szCs w:val="36"/>
        </w:rPr>
      </w:pPr>
      <w:r w:rsidRPr="00090586">
        <w:rPr>
          <w:color w:val="FF0000"/>
          <w:sz w:val="36"/>
          <w:szCs w:val="36"/>
        </w:rPr>
        <w:t>PROBLEM DEFINITION</w:t>
      </w:r>
    </w:p>
    <w:p w14:paraId="3C145DCA" w14:textId="04B72226" w:rsidR="00090586" w:rsidRDefault="00090586">
      <w:pPr>
        <w:rPr>
          <w:color w:val="000000" w:themeColor="text1"/>
          <w:sz w:val="28"/>
          <w:szCs w:val="28"/>
        </w:rPr>
      </w:pPr>
    </w:p>
    <w:p w14:paraId="603FC9CF" w14:textId="222FB272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have to create a Secure Student Attendance Tracking </w:t>
      </w:r>
      <w:proofErr w:type="gramStart"/>
      <w:r>
        <w:rPr>
          <w:color w:val="000000" w:themeColor="text1"/>
          <w:sz w:val="28"/>
          <w:szCs w:val="28"/>
        </w:rPr>
        <w:t>System which</w:t>
      </w:r>
      <w:proofErr w:type="gramEnd"/>
      <w:r>
        <w:rPr>
          <w:color w:val="000000" w:themeColor="text1"/>
          <w:sz w:val="28"/>
          <w:szCs w:val="28"/>
        </w:rPr>
        <w:t xml:space="preserve"> is</w:t>
      </w:r>
    </w:p>
    <w:p w14:paraId="1F5B30BF" w14:textId="77777777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00A5BF82" w14:textId="1ADD8D91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SSATS.</w:t>
      </w:r>
    </w:p>
    <w:p w14:paraId="5BDE5009" w14:textId="77777777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23705136" w14:textId="408CB876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modules and functions are wanted from </w:t>
      </w:r>
      <w:proofErr w:type="gramStart"/>
      <w:r>
        <w:rPr>
          <w:color w:val="000000" w:themeColor="text1"/>
          <w:sz w:val="28"/>
          <w:szCs w:val="28"/>
        </w:rPr>
        <w:t>us :</w:t>
      </w:r>
      <w:proofErr w:type="gramEnd"/>
    </w:p>
    <w:p w14:paraId="2664DA29" w14:textId="2B2EA0EB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22EE5983" w14:textId="718D56F6" w:rsidR="00090586" w:rsidRDefault="00090586" w:rsidP="001C5D71">
      <w:pPr>
        <w:jc w:val="both"/>
        <w:rPr>
          <w:color w:val="00B050"/>
          <w:sz w:val="28"/>
          <w:szCs w:val="28"/>
        </w:rPr>
      </w:pPr>
      <w:r w:rsidRPr="00090586">
        <w:rPr>
          <w:color w:val="00B050"/>
          <w:sz w:val="28"/>
          <w:szCs w:val="28"/>
        </w:rPr>
        <w:t>Mandatory Actors</w:t>
      </w:r>
    </w:p>
    <w:p w14:paraId="2C3DA3FD" w14:textId="77777777" w:rsidR="00090586" w:rsidRDefault="00090586" w:rsidP="001C5D71">
      <w:pPr>
        <w:ind w:left="720" w:firstLine="720"/>
        <w:jc w:val="both"/>
        <w:rPr>
          <w:color w:val="00B050"/>
          <w:sz w:val="28"/>
          <w:szCs w:val="28"/>
        </w:rPr>
      </w:pPr>
    </w:p>
    <w:p w14:paraId="36E0193C" w14:textId="564E223D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Student, </w:t>
      </w:r>
      <w:proofErr w:type="gramStart"/>
      <w:r>
        <w:rPr>
          <w:color w:val="000000" w:themeColor="text1"/>
          <w:sz w:val="28"/>
          <w:szCs w:val="28"/>
        </w:rPr>
        <w:t>Teacher ,</w:t>
      </w:r>
      <w:proofErr w:type="gramEnd"/>
      <w:r>
        <w:rPr>
          <w:color w:val="000000" w:themeColor="text1"/>
          <w:sz w:val="28"/>
          <w:szCs w:val="28"/>
        </w:rPr>
        <w:t xml:space="preserve"> Chair , Parent  and System Administrator.</w:t>
      </w:r>
    </w:p>
    <w:p w14:paraId="4D13C677" w14:textId="23973FFF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0F398BDC" w14:textId="0E845634" w:rsidR="00090586" w:rsidRDefault="00090586" w:rsidP="001C5D71">
      <w:pPr>
        <w:jc w:val="both"/>
        <w:rPr>
          <w:color w:val="00B050"/>
          <w:sz w:val="28"/>
          <w:szCs w:val="28"/>
        </w:rPr>
      </w:pPr>
      <w:r w:rsidRPr="00090586">
        <w:rPr>
          <w:color w:val="00B050"/>
          <w:sz w:val="28"/>
          <w:szCs w:val="28"/>
        </w:rPr>
        <w:t>Privilege-Application Settings</w:t>
      </w:r>
    </w:p>
    <w:p w14:paraId="6A747399" w14:textId="77777777" w:rsidR="00090586" w:rsidRDefault="00090586" w:rsidP="001C5D71">
      <w:pPr>
        <w:ind w:left="720" w:firstLine="720"/>
        <w:jc w:val="both"/>
        <w:rPr>
          <w:color w:val="00B050"/>
          <w:sz w:val="28"/>
          <w:szCs w:val="28"/>
        </w:rPr>
      </w:pPr>
    </w:p>
    <w:p w14:paraId="7C7EE011" w14:textId="1083AE32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Student can view only his/her record</w:t>
      </w:r>
    </w:p>
    <w:p w14:paraId="26BE6013" w14:textId="70787D4F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596C39AE" w14:textId="05EBCCC8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Teacher can enter/modify attendance of students in his/her groups.</w:t>
      </w:r>
    </w:p>
    <w:p w14:paraId="63330005" w14:textId="3694BAD9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02D0FA6A" w14:textId="421BB780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Chair can view only all Departmental </w:t>
      </w:r>
      <w:proofErr w:type="gramStart"/>
      <w:r>
        <w:rPr>
          <w:color w:val="000000" w:themeColor="text1"/>
          <w:sz w:val="28"/>
          <w:szCs w:val="28"/>
        </w:rPr>
        <w:t>students</w:t>
      </w:r>
      <w:proofErr w:type="gramEnd"/>
      <w:r>
        <w:rPr>
          <w:color w:val="000000" w:themeColor="text1"/>
          <w:sz w:val="28"/>
          <w:szCs w:val="28"/>
        </w:rPr>
        <w:t xml:space="preserve"> records.</w:t>
      </w:r>
    </w:p>
    <w:p w14:paraId="04ACF3FD" w14:textId="7A18F132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29EA0586" w14:textId="0C1AC925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Parent can view only records of his/her children-students.</w:t>
      </w:r>
    </w:p>
    <w:p w14:paraId="7AA350E0" w14:textId="6662A9AB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7213EE8B" w14:textId="64989A5D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System Administrator can create only course-group attendance tables.</w:t>
      </w:r>
    </w:p>
    <w:p w14:paraId="4D66C4D7" w14:textId="7A9A4AE3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0C37DE0E" w14:textId="3C5B6EBC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 tables are kept on the disk DES-Encrypted.</w:t>
      </w:r>
    </w:p>
    <w:p w14:paraId="4664193A" w14:textId="6A64244B" w:rsidR="00090586" w:rsidRDefault="00090586" w:rsidP="001C5D71">
      <w:pPr>
        <w:ind w:left="720" w:firstLine="720"/>
        <w:jc w:val="both"/>
        <w:rPr>
          <w:color w:val="000000" w:themeColor="text1"/>
          <w:sz w:val="28"/>
          <w:szCs w:val="28"/>
        </w:rPr>
      </w:pPr>
    </w:p>
    <w:p w14:paraId="05AA904B" w14:textId="1AB3F5D8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Keys for encryption/decryption are created/periodically updated by System</w:t>
      </w:r>
    </w:p>
    <w:p w14:paraId="50344530" w14:textId="77777777" w:rsidR="00090586" w:rsidRDefault="00090586" w:rsidP="001C5D71">
      <w:pPr>
        <w:jc w:val="both"/>
        <w:rPr>
          <w:color w:val="000000" w:themeColor="text1"/>
          <w:sz w:val="28"/>
          <w:szCs w:val="28"/>
        </w:rPr>
      </w:pPr>
    </w:p>
    <w:p w14:paraId="1ED14397" w14:textId="04EB2741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Administrator .</w:t>
      </w:r>
      <w:proofErr w:type="gramEnd"/>
    </w:p>
    <w:p w14:paraId="77838FE0" w14:textId="77777777" w:rsidR="00090586" w:rsidRDefault="00090586" w:rsidP="001C5D71">
      <w:pPr>
        <w:ind w:left="1440"/>
        <w:jc w:val="both"/>
        <w:rPr>
          <w:color w:val="000000" w:themeColor="text1"/>
          <w:sz w:val="28"/>
          <w:szCs w:val="28"/>
        </w:rPr>
      </w:pPr>
    </w:p>
    <w:p w14:paraId="46A9227D" w14:textId="0D336CC1" w:rsidR="00090586" w:rsidRDefault="00090586" w:rsidP="001C5D7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System Administrator also introduces new user and grants/revokes their privileges.</w:t>
      </w:r>
    </w:p>
    <w:p w14:paraId="08DFEB07" w14:textId="114826E4" w:rsidR="00090586" w:rsidRDefault="00090586" w:rsidP="001C5D71">
      <w:pPr>
        <w:ind w:left="1440"/>
        <w:rPr>
          <w:color w:val="000000" w:themeColor="text1"/>
          <w:sz w:val="28"/>
          <w:szCs w:val="28"/>
        </w:rPr>
      </w:pPr>
    </w:p>
    <w:p w14:paraId="1808A6E9" w14:textId="77777777" w:rsidR="00090586" w:rsidRDefault="00090586" w:rsidP="00090586">
      <w:pPr>
        <w:ind w:left="1440"/>
        <w:rPr>
          <w:color w:val="000000" w:themeColor="text1"/>
          <w:sz w:val="28"/>
          <w:szCs w:val="28"/>
        </w:rPr>
      </w:pPr>
    </w:p>
    <w:p w14:paraId="106F6D3D" w14:textId="70266835" w:rsidR="00A81248" w:rsidRPr="00B70E5E" w:rsidRDefault="00090586" w:rsidP="00B70E5E">
      <w:pPr>
        <w:ind w:left="720"/>
        <w:rPr>
          <w:color w:val="000000" w:themeColor="text1"/>
          <w:sz w:val="28"/>
          <w:szCs w:val="28"/>
        </w:rPr>
      </w:pPr>
      <w:r w:rsidRPr="00090586">
        <w:rPr>
          <w:sz w:val="36"/>
          <w:szCs w:val="36"/>
        </w:rPr>
        <w:br w:type="page"/>
      </w:r>
      <w:r w:rsidR="00C66528" w:rsidRPr="001C5D71">
        <w:rPr>
          <w:noProof/>
          <w:color w:val="FF0000"/>
          <w:sz w:val="36"/>
          <w:szCs w:val="36"/>
          <w:lang w:val="tr-TR" w:eastAsia="tr-TR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7BA25C5" wp14:editId="5B47ADF0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516089" id="Shape" o:spid="_x0000_s1026" alt="&quot;&quot;" style="position:absolute;margin-left:-34.15pt;margin-top:-707.55pt;width:611.9pt;height:71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 w:rsidR="001C5D71" w:rsidRPr="001C5D71">
        <w:rPr>
          <w:color w:val="FF0000"/>
          <w:sz w:val="36"/>
          <w:szCs w:val="36"/>
        </w:rPr>
        <w:t xml:space="preserve">Work Breakdown </w:t>
      </w:r>
      <w:proofErr w:type="gramStart"/>
      <w:r w:rsidR="001C5D71" w:rsidRPr="001C5D71">
        <w:rPr>
          <w:color w:val="FF0000"/>
          <w:sz w:val="36"/>
          <w:szCs w:val="36"/>
        </w:rPr>
        <w:t>And</w:t>
      </w:r>
      <w:proofErr w:type="gramEnd"/>
      <w:r w:rsidR="001C5D71" w:rsidRPr="001C5D71">
        <w:rPr>
          <w:color w:val="FF0000"/>
          <w:sz w:val="36"/>
          <w:szCs w:val="36"/>
        </w:rPr>
        <w:t xml:space="preserve"> Task </w:t>
      </w:r>
      <w:proofErr w:type="spellStart"/>
      <w:r w:rsidR="001C5D71" w:rsidRPr="001C5D71">
        <w:rPr>
          <w:color w:val="FF0000"/>
          <w:sz w:val="36"/>
          <w:szCs w:val="36"/>
        </w:rPr>
        <w:t>Distrubution</w:t>
      </w:r>
      <w:proofErr w:type="spellEnd"/>
    </w:p>
    <w:p w14:paraId="6240BC9C" w14:textId="6C0C8F12" w:rsidR="001C5D71" w:rsidRDefault="001C5D71" w:rsidP="001C5D71">
      <w:pPr>
        <w:rPr>
          <w:color w:val="000000" w:themeColor="text1"/>
          <w:sz w:val="36"/>
          <w:szCs w:val="36"/>
        </w:rPr>
      </w:pPr>
    </w:p>
    <w:p w14:paraId="38D99269" w14:textId="304B35B0" w:rsidR="001C5D71" w:rsidRDefault="001C5D71" w:rsidP="001C5D7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Team </w:t>
      </w:r>
      <w:proofErr w:type="gramStart"/>
      <w:r>
        <w:rPr>
          <w:color w:val="000000" w:themeColor="text1"/>
          <w:sz w:val="28"/>
          <w:szCs w:val="28"/>
        </w:rPr>
        <w:t>Members :</w:t>
      </w:r>
      <w:proofErr w:type="gramEnd"/>
      <w:r>
        <w:rPr>
          <w:color w:val="000000" w:themeColor="text1"/>
          <w:sz w:val="28"/>
          <w:szCs w:val="28"/>
        </w:rPr>
        <w:t xml:space="preserve"> -Emir Sinan İşler </w:t>
      </w:r>
    </w:p>
    <w:p w14:paraId="748DA61C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0CDA4A79" w14:textId="130E7D14" w:rsidR="001C5D71" w:rsidRDefault="001C5D71" w:rsidP="001C5D7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-Aral Oprukçu</w:t>
      </w:r>
    </w:p>
    <w:p w14:paraId="6A27C71C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47FFF178" w14:textId="2DE11E11" w:rsidR="001C5D71" w:rsidRDefault="001C5D71" w:rsidP="001C5D7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-</w:t>
      </w:r>
      <w:proofErr w:type="spellStart"/>
      <w:r>
        <w:rPr>
          <w:color w:val="000000" w:themeColor="text1"/>
          <w:sz w:val="28"/>
          <w:szCs w:val="28"/>
        </w:rPr>
        <w:t>Seçkin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Hakkı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Yüksekbaş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6D0652BC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3A35D3DA" w14:textId="50576DAA" w:rsidR="001C5D71" w:rsidRPr="001C5D71" w:rsidRDefault="001C5D71" w:rsidP="001C5D71">
      <w:pPr>
        <w:rPr>
          <w:color w:val="0070C0"/>
          <w:sz w:val="28"/>
          <w:szCs w:val="28"/>
        </w:rPr>
      </w:pPr>
      <w:r w:rsidRPr="001C5D71">
        <w:rPr>
          <w:color w:val="0070C0"/>
          <w:sz w:val="28"/>
          <w:szCs w:val="28"/>
        </w:rPr>
        <w:t>Group Management/AES Implementation/</w:t>
      </w:r>
      <w:proofErr w:type="gramStart"/>
      <w:r w:rsidRPr="001C5D71">
        <w:rPr>
          <w:color w:val="0070C0"/>
          <w:sz w:val="28"/>
          <w:szCs w:val="28"/>
        </w:rPr>
        <w:t>Tester :</w:t>
      </w:r>
      <w:proofErr w:type="gramEnd"/>
      <w:r w:rsidRPr="001C5D71">
        <w:rPr>
          <w:color w:val="0070C0"/>
          <w:sz w:val="28"/>
          <w:szCs w:val="28"/>
        </w:rPr>
        <w:t xml:space="preserve"> Emir Sinan İşler</w:t>
      </w:r>
    </w:p>
    <w:p w14:paraId="4516EC99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37B7C949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4407881C" w14:textId="481EAE1C" w:rsidR="001C5D71" w:rsidRPr="001C5D71" w:rsidRDefault="001C5D71" w:rsidP="001C5D71">
      <w:pPr>
        <w:rPr>
          <w:color w:val="0070C0"/>
          <w:sz w:val="28"/>
          <w:szCs w:val="28"/>
        </w:rPr>
      </w:pPr>
      <w:r w:rsidRPr="001C5D71">
        <w:rPr>
          <w:color w:val="0070C0"/>
          <w:sz w:val="28"/>
          <w:szCs w:val="28"/>
        </w:rPr>
        <w:t>Technical Coder/Creator of User Guide/</w:t>
      </w:r>
      <w:proofErr w:type="gramStart"/>
      <w:r w:rsidRPr="001C5D71">
        <w:rPr>
          <w:color w:val="0070C0"/>
          <w:sz w:val="28"/>
          <w:szCs w:val="28"/>
        </w:rPr>
        <w:t>Tester :</w:t>
      </w:r>
      <w:proofErr w:type="gramEnd"/>
      <w:r w:rsidRPr="001C5D71">
        <w:rPr>
          <w:color w:val="0070C0"/>
          <w:sz w:val="28"/>
          <w:szCs w:val="28"/>
        </w:rPr>
        <w:t xml:space="preserve"> </w:t>
      </w:r>
      <w:proofErr w:type="spellStart"/>
      <w:r w:rsidRPr="001C5D71">
        <w:rPr>
          <w:color w:val="0070C0"/>
          <w:sz w:val="28"/>
          <w:szCs w:val="28"/>
        </w:rPr>
        <w:t>Seçkin</w:t>
      </w:r>
      <w:proofErr w:type="spellEnd"/>
      <w:r w:rsidRPr="001C5D71">
        <w:rPr>
          <w:color w:val="0070C0"/>
          <w:sz w:val="28"/>
          <w:szCs w:val="28"/>
        </w:rPr>
        <w:t xml:space="preserve"> </w:t>
      </w:r>
      <w:proofErr w:type="spellStart"/>
      <w:r w:rsidRPr="001C5D71">
        <w:rPr>
          <w:color w:val="0070C0"/>
          <w:sz w:val="28"/>
          <w:szCs w:val="28"/>
        </w:rPr>
        <w:t>Hakkı</w:t>
      </w:r>
      <w:proofErr w:type="spellEnd"/>
      <w:r w:rsidRPr="001C5D71">
        <w:rPr>
          <w:color w:val="0070C0"/>
          <w:sz w:val="28"/>
          <w:szCs w:val="28"/>
        </w:rPr>
        <w:t xml:space="preserve"> </w:t>
      </w:r>
      <w:proofErr w:type="spellStart"/>
      <w:r w:rsidRPr="001C5D71">
        <w:rPr>
          <w:color w:val="0070C0"/>
          <w:sz w:val="28"/>
          <w:szCs w:val="28"/>
        </w:rPr>
        <w:t>Yüksekbaş</w:t>
      </w:r>
      <w:proofErr w:type="spellEnd"/>
      <w:r w:rsidRPr="001C5D71">
        <w:rPr>
          <w:color w:val="0070C0"/>
          <w:sz w:val="28"/>
          <w:szCs w:val="28"/>
        </w:rPr>
        <w:t xml:space="preserve"> </w:t>
      </w:r>
    </w:p>
    <w:p w14:paraId="04A84602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70F61191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77B3D90D" w14:textId="5C0A45C2" w:rsidR="001C5D71" w:rsidRDefault="001C5D71" w:rsidP="001C5D71">
      <w:pPr>
        <w:rPr>
          <w:color w:val="0070C0"/>
          <w:sz w:val="28"/>
          <w:szCs w:val="28"/>
        </w:rPr>
      </w:pPr>
      <w:r w:rsidRPr="001C5D71">
        <w:rPr>
          <w:color w:val="0070C0"/>
          <w:sz w:val="28"/>
          <w:szCs w:val="28"/>
        </w:rPr>
        <w:t xml:space="preserve">Coder /Database Management / Tester:  Aral Oprukçu </w:t>
      </w:r>
    </w:p>
    <w:p w14:paraId="1122F84C" w14:textId="059C46C4" w:rsidR="001C5D71" w:rsidRDefault="001C5D71" w:rsidP="001C5D71">
      <w:pPr>
        <w:rPr>
          <w:color w:val="0070C0"/>
          <w:sz w:val="28"/>
          <w:szCs w:val="28"/>
        </w:rPr>
      </w:pPr>
    </w:p>
    <w:p w14:paraId="575387CC" w14:textId="67C81EB8" w:rsidR="001C5D71" w:rsidRDefault="001C5D71" w:rsidP="001C5D71">
      <w:pPr>
        <w:rPr>
          <w:color w:val="000000" w:themeColor="text1"/>
          <w:sz w:val="28"/>
          <w:szCs w:val="28"/>
        </w:rPr>
      </w:pPr>
    </w:p>
    <w:p w14:paraId="5B96AECD" w14:textId="77777777" w:rsidR="001C5D71" w:rsidRDefault="001C5D71" w:rsidP="00D041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this project, team </w:t>
      </w:r>
      <w:proofErr w:type="gramStart"/>
      <w:r>
        <w:rPr>
          <w:color w:val="000000" w:themeColor="text1"/>
          <w:sz w:val="28"/>
          <w:szCs w:val="28"/>
        </w:rPr>
        <w:t>members  helping</w:t>
      </w:r>
      <w:proofErr w:type="gramEnd"/>
      <w:r>
        <w:rPr>
          <w:color w:val="000000" w:themeColor="text1"/>
          <w:sz w:val="28"/>
          <w:szCs w:val="28"/>
        </w:rPr>
        <w:t xml:space="preserve"> each other every steps.</w:t>
      </w:r>
    </w:p>
    <w:p w14:paraId="6A8020B1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0A170027" w14:textId="0D2BC26A" w:rsidR="00D0417D" w:rsidRDefault="00D0417D" w:rsidP="001C5D7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Group </w:t>
      </w:r>
      <w:proofErr w:type="gramStart"/>
      <w:r>
        <w:rPr>
          <w:color w:val="000000" w:themeColor="text1"/>
          <w:sz w:val="28"/>
          <w:szCs w:val="28"/>
        </w:rPr>
        <w:t xml:space="preserve">members </w:t>
      </w:r>
      <w:r w:rsidR="001C5D71" w:rsidRPr="001C5D71">
        <w:rPr>
          <w:color w:val="000000" w:themeColor="text1"/>
          <w:sz w:val="28"/>
          <w:szCs w:val="28"/>
        </w:rPr>
        <w:t xml:space="preserve"> researched</w:t>
      </w:r>
      <w:proofErr w:type="gramEnd"/>
      <w:r w:rsidR="001C5D71" w:rsidRPr="001C5D71">
        <w:rPr>
          <w:color w:val="000000" w:themeColor="text1"/>
          <w:sz w:val="28"/>
          <w:szCs w:val="28"/>
        </w:rPr>
        <w:t xml:space="preserve"> the sources together and did the testing phases together.</w:t>
      </w:r>
      <w:r w:rsidR="001C5D71">
        <w:rPr>
          <w:color w:val="000000" w:themeColor="text1"/>
          <w:sz w:val="28"/>
          <w:szCs w:val="28"/>
        </w:rPr>
        <w:t xml:space="preserve"> </w:t>
      </w:r>
    </w:p>
    <w:p w14:paraId="62CE18F9" w14:textId="17A0F8B4" w:rsidR="00D0417D" w:rsidRDefault="00D0417D" w:rsidP="001C5D71">
      <w:pPr>
        <w:rPr>
          <w:color w:val="000000" w:themeColor="text1"/>
          <w:sz w:val="28"/>
          <w:szCs w:val="28"/>
        </w:rPr>
      </w:pPr>
    </w:p>
    <w:p w14:paraId="30BBC18D" w14:textId="77777777" w:rsidR="00D0417D" w:rsidRDefault="00D0417D" w:rsidP="001C5D7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Group </w:t>
      </w:r>
      <w:proofErr w:type="gramStart"/>
      <w:r>
        <w:rPr>
          <w:color w:val="000000" w:themeColor="text1"/>
          <w:sz w:val="28"/>
          <w:szCs w:val="28"/>
        </w:rPr>
        <w:t xml:space="preserve">members </w:t>
      </w:r>
      <w:r w:rsidRPr="00D0417D">
        <w:rPr>
          <w:color w:val="000000" w:themeColor="text1"/>
          <w:sz w:val="28"/>
          <w:szCs w:val="28"/>
        </w:rPr>
        <w:t xml:space="preserve"> discussed</w:t>
      </w:r>
      <w:proofErr w:type="gramEnd"/>
      <w:r w:rsidRPr="00D0417D">
        <w:rPr>
          <w:color w:val="000000" w:themeColor="text1"/>
          <w:sz w:val="28"/>
          <w:szCs w:val="28"/>
        </w:rPr>
        <w:t xml:space="preserve"> the course of our project by setting meetings at certain </w:t>
      </w:r>
    </w:p>
    <w:p w14:paraId="5FC7E40C" w14:textId="77777777" w:rsidR="00D0417D" w:rsidRDefault="00D0417D" w:rsidP="001C5D71">
      <w:pPr>
        <w:rPr>
          <w:color w:val="000000" w:themeColor="text1"/>
          <w:sz w:val="28"/>
          <w:szCs w:val="28"/>
        </w:rPr>
      </w:pPr>
    </w:p>
    <w:p w14:paraId="1571C89E" w14:textId="1840532B" w:rsidR="00D0417D" w:rsidRDefault="00D0417D" w:rsidP="001C5D71">
      <w:pPr>
        <w:rPr>
          <w:color w:val="000000" w:themeColor="text1"/>
          <w:sz w:val="28"/>
          <w:szCs w:val="28"/>
        </w:rPr>
      </w:pPr>
      <w:r w:rsidRPr="00D0417D">
        <w:rPr>
          <w:color w:val="000000" w:themeColor="text1"/>
          <w:sz w:val="28"/>
          <w:szCs w:val="28"/>
        </w:rPr>
        <w:t>periods.</w:t>
      </w:r>
    </w:p>
    <w:p w14:paraId="76C35B4E" w14:textId="77777777" w:rsidR="00782810" w:rsidRDefault="00782810" w:rsidP="001C5D71">
      <w:pPr>
        <w:rPr>
          <w:color w:val="000000" w:themeColor="text1"/>
          <w:sz w:val="28"/>
          <w:szCs w:val="28"/>
        </w:rPr>
      </w:pPr>
    </w:p>
    <w:p w14:paraId="79D6B961" w14:textId="77777777" w:rsidR="00782810" w:rsidRDefault="00D0417D" w:rsidP="001C5D71">
      <w:pPr>
        <w:rPr>
          <w:color w:val="000000" w:themeColor="text1"/>
          <w:sz w:val="28"/>
          <w:szCs w:val="28"/>
        </w:rPr>
      </w:pPr>
      <w:r w:rsidRPr="00D0417D">
        <w:rPr>
          <w:color w:val="000000" w:themeColor="text1"/>
          <w:sz w:val="28"/>
          <w:szCs w:val="28"/>
        </w:rPr>
        <w:t xml:space="preserve">Since a change in a certain part of the project affects the whole project, we unanimously </w:t>
      </w:r>
    </w:p>
    <w:p w14:paraId="40D4AFE8" w14:textId="77777777" w:rsidR="00782810" w:rsidRDefault="00782810" w:rsidP="001C5D71">
      <w:pPr>
        <w:rPr>
          <w:color w:val="000000" w:themeColor="text1"/>
          <w:sz w:val="28"/>
          <w:szCs w:val="28"/>
        </w:rPr>
      </w:pPr>
    </w:p>
    <w:p w14:paraId="7FB563AB" w14:textId="3A6D225C" w:rsidR="00D0417D" w:rsidRDefault="00D0417D" w:rsidP="001C5D71">
      <w:pPr>
        <w:rPr>
          <w:color w:val="000000" w:themeColor="text1"/>
          <w:sz w:val="28"/>
          <w:szCs w:val="28"/>
        </w:rPr>
      </w:pPr>
      <w:r w:rsidRPr="00D0417D">
        <w:rPr>
          <w:color w:val="000000" w:themeColor="text1"/>
          <w:sz w:val="28"/>
          <w:szCs w:val="28"/>
        </w:rPr>
        <w:t>agreed to the change issue</w:t>
      </w:r>
      <w:r w:rsidR="00782810">
        <w:rPr>
          <w:color w:val="000000" w:themeColor="text1"/>
          <w:sz w:val="28"/>
          <w:szCs w:val="28"/>
        </w:rPr>
        <w:t>.</w:t>
      </w:r>
    </w:p>
    <w:p w14:paraId="034F72FB" w14:textId="502610DB" w:rsidR="001C5D71" w:rsidRPr="001C5D71" w:rsidRDefault="001C5D71" w:rsidP="001C5D71">
      <w:pPr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65FF5610" w14:textId="5FDFF46E" w:rsidR="001C5D71" w:rsidRDefault="001C5D71" w:rsidP="001C5D71">
      <w:pPr>
        <w:rPr>
          <w:color w:val="000000" w:themeColor="text1"/>
          <w:sz w:val="28"/>
          <w:szCs w:val="28"/>
        </w:rPr>
      </w:pPr>
    </w:p>
    <w:p w14:paraId="2DB10378" w14:textId="282CC0D5" w:rsidR="001C5D71" w:rsidRDefault="001C5D71" w:rsidP="001C5D71">
      <w:pPr>
        <w:rPr>
          <w:color w:val="000000" w:themeColor="text1"/>
          <w:sz w:val="28"/>
          <w:szCs w:val="28"/>
        </w:rPr>
      </w:pPr>
    </w:p>
    <w:p w14:paraId="3CDE5685" w14:textId="38376AAD" w:rsidR="001C5D71" w:rsidRDefault="001C5D71" w:rsidP="001C5D71">
      <w:pPr>
        <w:rPr>
          <w:color w:val="000000" w:themeColor="text1"/>
          <w:sz w:val="28"/>
          <w:szCs w:val="28"/>
        </w:rPr>
      </w:pPr>
    </w:p>
    <w:p w14:paraId="07C9A99D" w14:textId="77777777" w:rsidR="001C5D71" w:rsidRDefault="001C5D71" w:rsidP="001C5D71">
      <w:pPr>
        <w:rPr>
          <w:color w:val="000000" w:themeColor="text1"/>
          <w:sz w:val="28"/>
          <w:szCs w:val="28"/>
        </w:rPr>
      </w:pPr>
    </w:p>
    <w:p w14:paraId="587B2F40" w14:textId="08D09148" w:rsidR="001C5D71" w:rsidRDefault="001C5D71" w:rsidP="001C5D71">
      <w:pPr>
        <w:jc w:val="center"/>
        <w:rPr>
          <w:color w:val="FF0000"/>
          <w:sz w:val="36"/>
          <w:szCs w:val="36"/>
        </w:rPr>
      </w:pPr>
    </w:p>
    <w:p w14:paraId="44622144" w14:textId="57070103" w:rsidR="001C5D71" w:rsidRDefault="001C5D71" w:rsidP="001C5D71">
      <w:pPr>
        <w:jc w:val="center"/>
        <w:rPr>
          <w:color w:val="FF0000"/>
          <w:sz w:val="36"/>
          <w:szCs w:val="36"/>
        </w:rPr>
      </w:pPr>
    </w:p>
    <w:p w14:paraId="42BEBB76" w14:textId="2A2A82DF" w:rsidR="00B36D3E" w:rsidRDefault="00B36D3E" w:rsidP="001C5D71">
      <w:pPr>
        <w:jc w:val="center"/>
        <w:rPr>
          <w:color w:val="FF0000"/>
          <w:sz w:val="36"/>
          <w:szCs w:val="36"/>
        </w:rPr>
      </w:pPr>
    </w:p>
    <w:p w14:paraId="3BEB7928" w14:textId="5393CCB2" w:rsidR="00B36D3E" w:rsidRDefault="00B36D3E" w:rsidP="001C5D71">
      <w:pPr>
        <w:jc w:val="center"/>
        <w:rPr>
          <w:color w:val="FF0000"/>
          <w:sz w:val="36"/>
          <w:szCs w:val="36"/>
        </w:rPr>
      </w:pPr>
    </w:p>
    <w:p w14:paraId="6820A858" w14:textId="47E73673" w:rsidR="00B36D3E" w:rsidRDefault="00B36D3E" w:rsidP="001C5D71">
      <w:pPr>
        <w:jc w:val="center"/>
        <w:rPr>
          <w:color w:val="FF0000"/>
          <w:sz w:val="36"/>
          <w:szCs w:val="36"/>
        </w:rPr>
      </w:pPr>
    </w:p>
    <w:p w14:paraId="0C20A4A2" w14:textId="5B589FEF" w:rsidR="00B36D3E" w:rsidRDefault="00B36D3E" w:rsidP="001C5D71">
      <w:pPr>
        <w:jc w:val="center"/>
        <w:rPr>
          <w:color w:val="FF0000"/>
          <w:sz w:val="36"/>
          <w:szCs w:val="36"/>
        </w:rPr>
      </w:pPr>
    </w:p>
    <w:p w14:paraId="71FC7FCB" w14:textId="7EBF8521" w:rsidR="00B36D3E" w:rsidRDefault="00B36D3E" w:rsidP="001C5D71">
      <w:pPr>
        <w:jc w:val="center"/>
        <w:rPr>
          <w:color w:val="FF0000"/>
          <w:sz w:val="36"/>
          <w:szCs w:val="36"/>
        </w:rPr>
      </w:pPr>
    </w:p>
    <w:p w14:paraId="146342E5" w14:textId="3F0A0111" w:rsidR="00B36D3E" w:rsidRDefault="00B36D3E" w:rsidP="001C5D71">
      <w:pPr>
        <w:jc w:val="center"/>
        <w:rPr>
          <w:color w:val="FF0000"/>
          <w:sz w:val="36"/>
          <w:szCs w:val="36"/>
        </w:rPr>
      </w:pPr>
    </w:p>
    <w:p w14:paraId="7DD7B3A7" w14:textId="5713FCA3" w:rsidR="00B36D3E" w:rsidRDefault="00B36D3E" w:rsidP="001C5D71">
      <w:pPr>
        <w:jc w:val="center"/>
        <w:rPr>
          <w:color w:val="FF0000"/>
          <w:sz w:val="36"/>
          <w:szCs w:val="36"/>
        </w:rPr>
      </w:pPr>
    </w:p>
    <w:p w14:paraId="3EB541E8" w14:textId="33AAEBA3" w:rsidR="00B36D3E" w:rsidRDefault="00B36D3E" w:rsidP="00B36D3E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DESCRYPTION OF ALGORITHM </w:t>
      </w:r>
    </w:p>
    <w:p w14:paraId="3F1EA9A7" w14:textId="5D231E9E" w:rsidR="00B36D3E" w:rsidRDefault="00B36D3E" w:rsidP="00B36D3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ab/>
      </w:r>
      <w:r>
        <w:rPr>
          <w:color w:val="FF0000"/>
          <w:sz w:val="36"/>
          <w:szCs w:val="36"/>
        </w:rPr>
        <w:br/>
      </w:r>
    </w:p>
    <w:p w14:paraId="10675450" w14:textId="77777777" w:rsidR="00871712" w:rsidRDefault="00B36D3E" w:rsidP="00871712">
      <w:pPr>
        <w:ind w:firstLine="720"/>
        <w:rPr>
          <w:color w:val="000000" w:themeColor="text1"/>
        </w:rPr>
      </w:pPr>
      <w:r w:rsidRPr="00B36D3E">
        <w:rPr>
          <w:color w:val="000000" w:themeColor="text1"/>
        </w:rPr>
        <w:t xml:space="preserve">The algorithm consists of 3 basic terms. These are actors, </w:t>
      </w:r>
      <w:r>
        <w:rPr>
          <w:color w:val="000000" w:themeColor="text1"/>
        </w:rPr>
        <w:t>privileges</w:t>
      </w:r>
      <w:r w:rsidRPr="00B36D3E">
        <w:rPr>
          <w:color w:val="000000" w:themeColor="text1"/>
        </w:rPr>
        <w:t xml:space="preserve"> and </w:t>
      </w:r>
      <w:r w:rsidR="00871712">
        <w:rPr>
          <w:color w:val="000000" w:themeColor="text1"/>
        </w:rPr>
        <w:t>setting functions.</w:t>
      </w:r>
    </w:p>
    <w:p w14:paraId="731F26A6" w14:textId="77777777" w:rsidR="00871712" w:rsidRDefault="00871712" w:rsidP="00871712">
      <w:pPr>
        <w:ind w:firstLine="720"/>
        <w:rPr>
          <w:color w:val="000000" w:themeColor="text1"/>
        </w:rPr>
      </w:pPr>
    </w:p>
    <w:p w14:paraId="0B4CD956" w14:textId="0D5A7C6F" w:rsidR="00871712" w:rsidRDefault="00871712" w:rsidP="00B36D3E">
      <w:pPr>
        <w:rPr>
          <w:color w:val="000000" w:themeColor="text1"/>
        </w:rPr>
      </w:pPr>
      <w:r>
        <w:rPr>
          <w:color w:val="000000" w:themeColor="text1"/>
        </w:rPr>
        <w:t xml:space="preserve">First, we have </w:t>
      </w:r>
      <w:r w:rsidR="00B36D3E">
        <w:rPr>
          <w:color w:val="000000" w:themeColor="text1"/>
        </w:rPr>
        <w:t>to create our basis actors such as -student-teacher-parent-chair-</w:t>
      </w:r>
      <w:r>
        <w:rPr>
          <w:color w:val="000000" w:themeColor="text1"/>
        </w:rPr>
        <w:t>admin.</w:t>
      </w:r>
      <w:r w:rsidR="00B36D3E">
        <w:rPr>
          <w:color w:val="000000" w:themeColor="text1"/>
        </w:rPr>
        <w:t xml:space="preserve"> </w:t>
      </w:r>
      <w:r w:rsidRPr="00871712">
        <w:rPr>
          <w:color w:val="000000" w:themeColor="text1"/>
        </w:rPr>
        <w:t xml:space="preserve">Then we design </w:t>
      </w:r>
    </w:p>
    <w:p w14:paraId="45540036" w14:textId="77777777" w:rsidR="00871712" w:rsidRDefault="00871712" w:rsidP="00B36D3E">
      <w:pPr>
        <w:rPr>
          <w:color w:val="000000" w:themeColor="text1"/>
        </w:rPr>
      </w:pPr>
    </w:p>
    <w:p w14:paraId="20FBF6F4" w14:textId="1E3A802D" w:rsidR="00871712" w:rsidRDefault="00871712" w:rsidP="00B36D3E">
      <w:pPr>
        <w:rPr>
          <w:color w:val="000000" w:themeColor="text1"/>
        </w:rPr>
      </w:pPr>
      <w:r w:rsidRPr="00871712">
        <w:rPr>
          <w:color w:val="000000" w:themeColor="text1"/>
        </w:rPr>
        <w:t xml:space="preserve">each of these </w:t>
      </w:r>
    </w:p>
    <w:p w14:paraId="43D59E34" w14:textId="77777777" w:rsidR="00871712" w:rsidRDefault="00871712" w:rsidP="00B36D3E">
      <w:pPr>
        <w:rPr>
          <w:color w:val="000000" w:themeColor="text1"/>
        </w:rPr>
      </w:pPr>
    </w:p>
    <w:p w14:paraId="0A780BAD" w14:textId="01EB6189" w:rsidR="00871712" w:rsidRDefault="00871712" w:rsidP="00B36D3E">
      <w:pPr>
        <w:rPr>
          <w:color w:val="000000" w:themeColor="text1"/>
        </w:rPr>
      </w:pPr>
      <w:r w:rsidRPr="00871712">
        <w:rPr>
          <w:color w:val="000000" w:themeColor="text1"/>
        </w:rPr>
        <w:t xml:space="preserve">actors to have different </w:t>
      </w:r>
      <w:r>
        <w:rPr>
          <w:color w:val="000000" w:themeColor="text1"/>
        </w:rPr>
        <w:t>privileges</w:t>
      </w:r>
      <w:r w:rsidRPr="00871712">
        <w:rPr>
          <w:color w:val="000000" w:themeColor="text1"/>
        </w:rPr>
        <w:t>.</w:t>
      </w:r>
      <w:r w:rsidR="00B36D3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We are using python for technical coding, and MySQL with a </w:t>
      </w:r>
    </w:p>
    <w:p w14:paraId="04B10DD5" w14:textId="176C5802" w:rsidR="00871712" w:rsidRDefault="00871712" w:rsidP="00B36D3E">
      <w:pPr>
        <w:rPr>
          <w:color w:val="000000" w:themeColor="text1"/>
        </w:rPr>
      </w:pPr>
    </w:p>
    <w:p w14:paraId="3278FDF9" w14:textId="617BF630" w:rsidR="00871712" w:rsidRDefault="00871712" w:rsidP="00B36D3E">
      <w:pPr>
        <w:rPr>
          <w:color w:val="000000" w:themeColor="text1"/>
        </w:rPr>
      </w:pPr>
      <w:r>
        <w:rPr>
          <w:color w:val="000000" w:themeColor="text1"/>
        </w:rPr>
        <w:t xml:space="preserve">connector. Once we create the actors in our </w:t>
      </w:r>
      <w:proofErr w:type="gramStart"/>
      <w:r>
        <w:rPr>
          <w:color w:val="000000" w:themeColor="text1"/>
        </w:rPr>
        <w:t>case ,</w:t>
      </w:r>
      <w:proofErr w:type="gramEnd"/>
      <w:r>
        <w:rPr>
          <w:color w:val="000000" w:themeColor="text1"/>
        </w:rPr>
        <w:t xml:space="preserve"> then we are designed the privilege part and put</w:t>
      </w:r>
    </w:p>
    <w:p w14:paraId="506587A9" w14:textId="62123C34" w:rsidR="00871712" w:rsidRDefault="00871712" w:rsidP="00B36D3E">
      <w:pPr>
        <w:rPr>
          <w:color w:val="000000" w:themeColor="text1"/>
        </w:rPr>
      </w:pPr>
    </w:p>
    <w:p w14:paraId="0C2B1509" w14:textId="1CE648B3" w:rsidR="00871712" w:rsidRDefault="00871712" w:rsidP="00B36D3E">
      <w:pPr>
        <w:rPr>
          <w:color w:val="000000" w:themeColor="text1"/>
        </w:rPr>
      </w:pPr>
      <w:r>
        <w:rPr>
          <w:color w:val="000000" w:themeColor="text1"/>
        </w:rPr>
        <w:t xml:space="preserve">different functions. These functions are useful for their own actors. So, we must connect actors and </w:t>
      </w:r>
    </w:p>
    <w:p w14:paraId="0DECF837" w14:textId="77777777" w:rsidR="00871712" w:rsidRDefault="00871712" w:rsidP="00B36D3E">
      <w:pPr>
        <w:rPr>
          <w:color w:val="000000" w:themeColor="text1"/>
        </w:rPr>
      </w:pPr>
    </w:p>
    <w:p w14:paraId="709C809D" w14:textId="18084F93" w:rsidR="00871712" w:rsidRDefault="00871712" w:rsidP="00B36D3E">
      <w:pPr>
        <w:rPr>
          <w:color w:val="000000" w:themeColor="text1"/>
        </w:rPr>
      </w:pPr>
      <w:r>
        <w:rPr>
          <w:color w:val="000000" w:themeColor="text1"/>
        </w:rPr>
        <w:t xml:space="preserve">privileges with functions. </w:t>
      </w:r>
    </w:p>
    <w:p w14:paraId="11E18BED" w14:textId="14C1CE8E" w:rsidR="00871712" w:rsidRDefault="00871712" w:rsidP="00B36D3E">
      <w:pPr>
        <w:rPr>
          <w:color w:val="000000" w:themeColor="text1"/>
        </w:rPr>
      </w:pPr>
    </w:p>
    <w:p w14:paraId="6A1DCDB0" w14:textId="1CB6FF97" w:rsidR="00871712" w:rsidRDefault="00871712" w:rsidP="00B36D3E">
      <w:pPr>
        <w:rPr>
          <w:color w:val="000000" w:themeColor="text1"/>
        </w:rPr>
      </w:pPr>
      <w:r>
        <w:rPr>
          <w:noProof/>
          <w:lang w:val="tr-TR" w:eastAsia="tr-TR"/>
        </w:rPr>
        <w:drawing>
          <wp:inline distT="0" distB="0" distL="0" distR="0" wp14:anchorId="2824DE2E" wp14:editId="296C5AA9">
            <wp:extent cx="3524250" cy="2552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141B" w14:textId="20A817E4" w:rsidR="00871712" w:rsidRDefault="00871712" w:rsidP="00B36D3E">
      <w:pPr>
        <w:rPr>
          <w:color w:val="000000" w:themeColor="text1"/>
        </w:rPr>
      </w:pPr>
    </w:p>
    <w:p w14:paraId="0F805326" w14:textId="77777777" w:rsidR="00871712" w:rsidRDefault="00871712" w:rsidP="00B36D3E">
      <w:pPr>
        <w:rPr>
          <w:color w:val="000000" w:themeColor="text1"/>
        </w:rPr>
      </w:pPr>
      <w:r>
        <w:rPr>
          <w:color w:val="000000" w:themeColor="text1"/>
        </w:rPr>
        <w:t xml:space="preserve">As you can see here (as a sample) , we are creating our user functions for admin. Admin can do </w:t>
      </w:r>
    </w:p>
    <w:p w14:paraId="02FD2A20" w14:textId="77777777" w:rsidR="00871712" w:rsidRDefault="00871712" w:rsidP="00B36D3E">
      <w:pPr>
        <w:rPr>
          <w:color w:val="000000" w:themeColor="text1"/>
        </w:rPr>
      </w:pPr>
    </w:p>
    <w:p w14:paraId="6BA955A0" w14:textId="49029439" w:rsidR="00871712" w:rsidRDefault="00871712" w:rsidP="00B36D3E">
      <w:pPr>
        <w:rPr>
          <w:color w:val="000000" w:themeColor="text1"/>
        </w:rPr>
      </w:pPr>
      <w:r>
        <w:rPr>
          <w:color w:val="000000" w:themeColor="text1"/>
        </w:rPr>
        <w:t xml:space="preserve">anything in this list. </w:t>
      </w:r>
    </w:p>
    <w:p w14:paraId="69AB213A" w14:textId="65268D9A" w:rsidR="00871712" w:rsidRDefault="00871712" w:rsidP="00B36D3E">
      <w:pPr>
        <w:rPr>
          <w:color w:val="000000" w:themeColor="text1"/>
        </w:rPr>
      </w:pPr>
    </w:p>
    <w:p w14:paraId="13133D7E" w14:textId="55748F5B" w:rsidR="00871712" w:rsidRDefault="00871712" w:rsidP="00B36D3E">
      <w:pPr>
        <w:rPr>
          <w:color w:val="000000" w:themeColor="text1"/>
        </w:rPr>
      </w:pPr>
      <w:r>
        <w:rPr>
          <w:color w:val="000000" w:themeColor="text1"/>
        </w:rPr>
        <w:t xml:space="preserve">This is about the privilege of Admin. Then we authorized the other actors for their own functions. </w:t>
      </w:r>
    </w:p>
    <w:p w14:paraId="3C75CA25" w14:textId="6B4D88DE" w:rsidR="001C5D71" w:rsidRDefault="00B36D3E" w:rsidP="00B36D3E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8888E0F" w14:textId="2E5CCE43" w:rsidR="00AB178F" w:rsidRDefault="00AB178F" w:rsidP="00B36D3E">
      <w:pPr>
        <w:rPr>
          <w:color w:val="000000" w:themeColor="text1"/>
        </w:rPr>
      </w:pPr>
      <w:r>
        <w:rPr>
          <w:color w:val="000000" w:themeColor="text1"/>
        </w:rPr>
        <w:t xml:space="preserve">We are going to encrypt our files with MySQL for </w:t>
      </w:r>
      <w:proofErr w:type="gramStart"/>
      <w:r>
        <w:rPr>
          <w:color w:val="000000" w:themeColor="text1"/>
        </w:rPr>
        <w:t>security ,</w:t>
      </w:r>
      <w:proofErr w:type="gramEnd"/>
      <w:r>
        <w:rPr>
          <w:color w:val="000000" w:themeColor="text1"/>
        </w:rPr>
        <w:t xml:space="preserve"> </w:t>
      </w:r>
    </w:p>
    <w:p w14:paraId="3961ADAB" w14:textId="73503DFA" w:rsidR="00AB178F" w:rsidRDefault="00AB178F" w:rsidP="00B36D3E">
      <w:pPr>
        <w:rPr>
          <w:color w:val="000000" w:themeColor="text1"/>
        </w:rPr>
      </w:pPr>
    </w:p>
    <w:p w14:paraId="68669D40" w14:textId="07DF17D2" w:rsidR="00AB178F" w:rsidRDefault="00AB178F" w:rsidP="00B36D3E">
      <w:pPr>
        <w:rPr>
          <w:noProof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1A629B9A" wp14:editId="1631999F">
            <wp:extent cx="6019800" cy="4152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78F">
        <w:rPr>
          <w:noProof/>
        </w:rPr>
        <w:t xml:space="preserve"> </w:t>
      </w:r>
    </w:p>
    <w:p w14:paraId="14A18977" w14:textId="28E544BB" w:rsidR="00AB178F" w:rsidRDefault="00AB178F" w:rsidP="00B36D3E">
      <w:pPr>
        <w:rPr>
          <w:noProof/>
        </w:rPr>
      </w:pPr>
    </w:p>
    <w:p w14:paraId="466CA892" w14:textId="77777777" w:rsidR="00AB178F" w:rsidRDefault="00AB178F" w:rsidP="00AB178F">
      <w:pPr>
        <w:rPr>
          <w:noProof/>
        </w:rPr>
      </w:pPr>
      <w:r>
        <w:rPr>
          <w:noProof/>
        </w:rPr>
        <w:t xml:space="preserve">For the user interfaces part , we have to create a login section, so we are creating 5 different login for </w:t>
      </w:r>
    </w:p>
    <w:p w14:paraId="387D0926" w14:textId="77777777" w:rsidR="00AB178F" w:rsidRDefault="00AB178F" w:rsidP="00B36D3E">
      <w:pPr>
        <w:rPr>
          <w:noProof/>
        </w:rPr>
      </w:pPr>
    </w:p>
    <w:p w14:paraId="781EE34A" w14:textId="31316C72" w:rsidR="00AB178F" w:rsidRDefault="00AB178F" w:rsidP="00B36D3E">
      <w:pPr>
        <w:rPr>
          <w:noProof/>
        </w:rPr>
      </w:pPr>
      <w:r>
        <w:rPr>
          <w:noProof/>
        </w:rPr>
        <w:t xml:space="preserve">each actors. And give them special privileges for access control . </w:t>
      </w:r>
    </w:p>
    <w:p w14:paraId="7E73F1F1" w14:textId="77777777" w:rsidR="00AB178F" w:rsidRDefault="00AB178F" w:rsidP="00B36D3E">
      <w:pPr>
        <w:rPr>
          <w:noProof/>
        </w:rPr>
      </w:pPr>
    </w:p>
    <w:p w14:paraId="797506B7" w14:textId="77777777" w:rsidR="00AB178F" w:rsidRDefault="00AB178F" w:rsidP="00B36D3E">
      <w:pPr>
        <w:rPr>
          <w:noProof/>
        </w:rPr>
      </w:pPr>
    </w:p>
    <w:p w14:paraId="7E8A79FE" w14:textId="501A31C5" w:rsidR="00AB178F" w:rsidRDefault="00AB178F" w:rsidP="00B36D3E">
      <w:r>
        <w:rPr>
          <w:noProof/>
          <w:lang w:val="tr-TR" w:eastAsia="tr-TR"/>
        </w:rPr>
        <w:drawing>
          <wp:inline distT="0" distB="0" distL="0" distR="0" wp14:anchorId="177029A1" wp14:editId="02F3BDC3">
            <wp:extent cx="2733675" cy="17716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4309" w14:textId="10BC7C66" w:rsidR="00AB178F" w:rsidRDefault="00AB178F" w:rsidP="00B36D3E"/>
    <w:p w14:paraId="29FD1D83" w14:textId="6E61F6DD" w:rsidR="00AB178F" w:rsidRDefault="00AB178F" w:rsidP="00B36D3E"/>
    <w:p w14:paraId="3F48790B" w14:textId="5A585F1B" w:rsidR="00AB178F" w:rsidRDefault="00AB178F" w:rsidP="00B36D3E"/>
    <w:p w14:paraId="0B456CEC" w14:textId="0170529C" w:rsidR="00AB178F" w:rsidRDefault="00AB178F" w:rsidP="00B36D3E"/>
    <w:p w14:paraId="4D1DD8FA" w14:textId="0D19D268" w:rsidR="00AB178F" w:rsidRDefault="00AB178F" w:rsidP="00B36D3E"/>
    <w:p w14:paraId="32A987B8" w14:textId="2CC87091" w:rsidR="00AB178F" w:rsidRDefault="00AB178F" w:rsidP="00B36D3E"/>
    <w:p w14:paraId="20933289" w14:textId="4A066CAA" w:rsidR="00AB178F" w:rsidRDefault="00AB178F" w:rsidP="00B36D3E"/>
    <w:p w14:paraId="738386C1" w14:textId="17D58184" w:rsidR="00AB178F" w:rsidRDefault="00AB178F" w:rsidP="00B36D3E"/>
    <w:p w14:paraId="74D671E7" w14:textId="61DC99A9" w:rsidR="00AB178F" w:rsidRDefault="00AB178F" w:rsidP="00B36D3E"/>
    <w:p w14:paraId="66FFD437" w14:textId="7F7D2A6D" w:rsidR="00AB178F" w:rsidRDefault="00AB178F" w:rsidP="00B36D3E"/>
    <w:p w14:paraId="34D07E5C" w14:textId="6B9AFE67" w:rsidR="00CA2911" w:rsidRDefault="00CA2911" w:rsidP="00CA2911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D</w:t>
      </w:r>
      <w:r w:rsidRPr="00CA2911">
        <w:rPr>
          <w:color w:val="FF0000"/>
          <w:sz w:val="36"/>
          <w:szCs w:val="36"/>
        </w:rPr>
        <w:t xml:space="preserve">escription </w:t>
      </w:r>
      <w:r>
        <w:rPr>
          <w:color w:val="FF0000"/>
          <w:sz w:val="36"/>
          <w:szCs w:val="36"/>
        </w:rPr>
        <w:t>O</w:t>
      </w:r>
      <w:r w:rsidRPr="00CA2911">
        <w:rPr>
          <w:color w:val="FF0000"/>
          <w:sz w:val="36"/>
          <w:szCs w:val="36"/>
        </w:rPr>
        <w:t xml:space="preserve">f </w:t>
      </w:r>
      <w:r>
        <w:rPr>
          <w:color w:val="FF0000"/>
          <w:sz w:val="36"/>
          <w:szCs w:val="36"/>
        </w:rPr>
        <w:t>D</w:t>
      </w:r>
      <w:r w:rsidRPr="00CA2911">
        <w:rPr>
          <w:color w:val="FF0000"/>
          <w:sz w:val="36"/>
          <w:szCs w:val="36"/>
        </w:rPr>
        <w:t xml:space="preserve">atabase </w:t>
      </w:r>
      <w:r>
        <w:rPr>
          <w:color w:val="FF0000"/>
          <w:sz w:val="36"/>
          <w:szCs w:val="36"/>
        </w:rPr>
        <w:t>S</w:t>
      </w:r>
      <w:r w:rsidRPr="00CA2911">
        <w:rPr>
          <w:color w:val="FF0000"/>
          <w:sz w:val="36"/>
          <w:szCs w:val="36"/>
        </w:rPr>
        <w:t xml:space="preserve">tructure </w:t>
      </w:r>
      <w:r>
        <w:rPr>
          <w:color w:val="FF0000"/>
          <w:sz w:val="36"/>
          <w:szCs w:val="36"/>
        </w:rPr>
        <w:t>D</w:t>
      </w:r>
      <w:r w:rsidRPr="00CA2911">
        <w:rPr>
          <w:color w:val="FF0000"/>
          <w:sz w:val="36"/>
          <w:szCs w:val="36"/>
        </w:rPr>
        <w:t>esigned</w:t>
      </w:r>
    </w:p>
    <w:p w14:paraId="341EA2BD" w14:textId="77777777" w:rsidR="00CA2911" w:rsidRDefault="00CA2911" w:rsidP="00CA2911">
      <w:pPr>
        <w:jc w:val="center"/>
        <w:rPr>
          <w:color w:val="FF0000"/>
          <w:sz w:val="36"/>
          <w:szCs w:val="36"/>
        </w:rPr>
      </w:pPr>
    </w:p>
    <w:p w14:paraId="36177A21" w14:textId="77777777" w:rsidR="00CA2911" w:rsidRDefault="00CA2911" w:rsidP="00CA2911">
      <w:pPr>
        <w:ind w:firstLine="720"/>
        <w:rPr>
          <w:color w:val="000000" w:themeColor="text1"/>
        </w:rPr>
      </w:pPr>
      <w:r w:rsidRPr="00CA2911">
        <w:rPr>
          <w:color w:val="000000" w:themeColor="text1"/>
        </w:rPr>
        <w:t xml:space="preserve">MySQL is a multi-threaded, multi-user, fast and robust database management system installed </w:t>
      </w:r>
    </w:p>
    <w:p w14:paraId="64860AE1" w14:textId="77777777" w:rsidR="00CA2911" w:rsidRDefault="00CA2911" w:rsidP="00CA2911">
      <w:pPr>
        <w:rPr>
          <w:color w:val="000000" w:themeColor="text1"/>
        </w:rPr>
      </w:pPr>
    </w:p>
    <w:p w14:paraId="3730EF05" w14:textId="1656071A" w:rsidR="00CA2911" w:rsidRDefault="00CA2911" w:rsidP="00CA2911">
      <w:pPr>
        <w:rPr>
          <w:color w:val="000000" w:themeColor="text1"/>
        </w:rPr>
      </w:pPr>
      <w:r w:rsidRPr="00CA2911">
        <w:rPr>
          <w:color w:val="000000" w:themeColor="text1"/>
        </w:rPr>
        <w:t>on more than six million systems.</w:t>
      </w:r>
    </w:p>
    <w:p w14:paraId="25DEF998" w14:textId="761A04D2" w:rsidR="00CA2911" w:rsidRDefault="00CA2911" w:rsidP="00CA2911">
      <w:pPr>
        <w:rPr>
          <w:color w:val="000000" w:themeColor="text1"/>
        </w:rPr>
      </w:pPr>
    </w:p>
    <w:p w14:paraId="66E7231E" w14:textId="0E7EED39" w:rsidR="00CA2911" w:rsidRDefault="00CA2911" w:rsidP="003432E8">
      <w:pPr>
        <w:rPr>
          <w:color w:val="000000" w:themeColor="text1"/>
        </w:rPr>
      </w:pPr>
      <w:r>
        <w:rPr>
          <w:color w:val="000000" w:themeColor="text1"/>
        </w:rPr>
        <w:t xml:space="preserve">We are using a connector code for connect python and MySQL We are using localhost for trying to </w:t>
      </w:r>
    </w:p>
    <w:p w14:paraId="13DCD48C" w14:textId="77777777" w:rsidR="00CA2911" w:rsidRDefault="00CA2911" w:rsidP="00CA2911">
      <w:pPr>
        <w:rPr>
          <w:color w:val="000000" w:themeColor="text1"/>
        </w:rPr>
      </w:pPr>
    </w:p>
    <w:p w14:paraId="56986481" w14:textId="06311B35" w:rsidR="00CA2911" w:rsidRDefault="00CA2911" w:rsidP="00CA2911">
      <w:pPr>
        <w:rPr>
          <w:color w:val="000000" w:themeColor="text1"/>
        </w:rPr>
      </w:pPr>
      <w:r>
        <w:rPr>
          <w:color w:val="000000" w:themeColor="text1"/>
        </w:rPr>
        <w:t xml:space="preserve">project from our computers when project will be published then we transfer our localhost to public </w:t>
      </w:r>
    </w:p>
    <w:p w14:paraId="5C7113A9" w14:textId="77777777" w:rsidR="00CA2911" w:rsidRDefault="00CA2911" w:rsidP="00CA2911">
      <w:pPr>
        <w:rPr>
          <w:color w:val="000000" w:themeColor="text1"/>
        </w:rPr>
      </w:pPr>
    </w:p>
    <w:p w14:paraId="50795012" w14:textId="77777777" w:rsidR="003432E8" w:rsidRDefault="00CA2911" w:rsidP="00CA2911">
      <w:pPr>
        <w:rPr>
          <w:color w:val="000000" w:themeColor="text1"/>
        </w:rPr>
      </w:pPr>
      <w:r>
        <w:rPr>
          <w:color w:val="000000" w:themeColor="text1"/>
        </w:rPr>
        <w:t>host like domain or host servers. MySQL has many options to create a useful database.</w:t>
      </w:r>
      <w:r w:rsidR="003432E8">
        <w:rPr>
          <w:color w:val="000000" w:themeColor="text1"/>
        </w:rPr>
        <w:t xml:space="preserve"> We are using </w:t>
      </w:r>
    </w:p>
    <w:p w14:paraId="2F8273C5" w14:textId="77777777" w:rsidR="003432E8" w:rsidRDefault="003432E8" w:rsidP="00CA2911">
      <w:pPr>
        <w:rPr>
          <w:color w:val="000000" w:themeColor="text1"/>
        </w:rPr>
      </w:pPr>
    </w:p>
    <w:p w14:paraId="5F37ECDD" w14:textId="12B1BE94" w:rsidR="00CA2911" w:rsidRDefault="003432E8" w:rsidP="00CA2911">
      <w:pPr>
        <w:rPr>
          <w:color w:val="000000" w:themeColor="text1"/>
        </w:rPr>
      </w:pPr>
      <w:r>
        <w:rPr>
          <w:color w:val="000000" w:themeColor="text1"/>
        </w:rPr>
        <w:t xml:space="preserve">phpMyAdmin panel so we can control users, and project will be updateable because MySQL support </w:t>
      </w:r>
    </w:p>
    <w:p w14:paraId="4D365976" w14:textId="2F22C165" w:rsidR="003432E8" w:rsidRDefault="003432E8" w:rsidP="00CA2911">
      <w:pPr>
        <w:rPr>
          <w:color w:val="000000" w:themeColor="text1"/>
        </w:rPr>
      </w:pPr>
    </w:p>
    <w:p w14:paraId="63620705" w14:textId="628C9D8B" w:rsidR="003432E8" w:rsidRDefault="003432E8" w:rsidP="00CA2911">
      <w:pPr>
        <w:rPr>
          <w:color w:val="000000" w:themeColor="text1"/>
        </w:rPr>
      </w:pPr>
      <w:r>
        <w:rPr>
          <w:color w:val="000000" w:themeColor="text1"/>
        </w:rPr>
        <w:t xml:space="preserve">different web applications (etc. WordPress).  </w:t>
      </w:r>
    </w:p>
    <w:p w14:paraId="4784C20D" w14:textId="77777777" w:rsidR="003432E8" w:rsidRDefault="003432E8" w:rsidP="00CA2911">
      <w:pPr>
        <w:rPr>
          <w:color w:val="000000" w:themeColor="text1"/>
        </w:rPr>
      </w:pPr>
    </w:p>
    <w:p w14:paraId="1D87141E" w14:textId="4EE2A136" w:rsidR="00CA2911" w:rsidRDefault="00981921" w:rsidP="00CA2911">
      <w:pPr>
        <w:rPr>
          <w:noProof/>
        </w:rPr>
      </w:pPr>
      <w:r>
        <w:rPr>
          <w:noProof/>
        </w:rPr>
        <w:t xml:space="preserve">Our structure : </w:t>
      </w:r>
    </w:p>
    <w:p w14:paraId="674F6F5A" w14:textId="44CCB744" w:rsidR="00981921" w:rsidRDefault="001A3CD5" w:rsidP="00CA2911">
      <w:pPr>
        <w:rPr>
          <w:noProof/>
        </w:rPr>
      </w:pPr>
      <w:r>
        <w:rPr>
          <w:noProof/>
        </w:rPr>
        <w:t xml:space="preserve">  </w:t>
      </w:r>
    </w:p>
    <w:p w14:paraId="7C9F7F52" w14:textId="0DE461E8" w:rsidR="001A3CD5" w:rsidRDefault="001A3CD5" w:rsidP="00CA2911">
      <w:pPr>
        <w:rPr>
          <w:noProof/>
        </w:rPr>
      </w:pPr>
    </w:p>
    <w:p w14:paraId="0D8CB12A" w14:textId="110B54FB" w:rsidR="001A3CD5" w:rsidRDefault="001A3CD5" w:rsidP="00CA2911">
      <w:pPr>
        <w:rPr>
          <w:noProof/>
        </w:rPr>
      </w:pPr>
      <w:r>
        <w:rPr>
          <w:noProof/>
          <w:lang w:val="tr-TR" w:eastAsia="tr-TR"/>
        </w:rPr>
        <w:drawing>
          <wp:inline distT="0" distB="0" distL="0" distR="0" wp14:anchorId="7AC7D4A8" wp14:editId="5F362911">
            <wp:extent cx="2971800" cy="485775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480D392C" wp14:editId="339AE0E6">
            <wp:extent cx="3656965" cy="4857750"/>
            <wp:effectExtent l="0" t="0" r="63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98" cy="48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901" w14:textId="0F4F8DC9" w:rsidR="001A3CD5" w:rsidRDefault="001A3CD5" w:rsidP="00CA2911">
      <w:pPr>
        <w:rPr>
          <w:noProof/>
        </w:rPr>
      </w:pPr>
    </w:p>
    <w:p w14:paraId="79FF05B9" w14:textId="478B82C4" w:rsidR="001A3CD5" w:rsidRDefault="001A3CD5" w:rsidP="00CA2911">
      <w:pPr>
        <w:rPr>
          <w:noProof/>
        </w:rPr>
      </w:pPr>
    </w:p>
    <w:p w14:paraId="4E247D15" w14:textId="77777777" w:rsidR="001A3CD5" w:rsidRDefault="001A3CD5" w:rsidP="00CA2911">
      <w:pPr>
        <w:rPr>
          <w:noProof/>
        </w:rPr>
      </w:pPr>
    </w:p>
    <w:p w14:paraId="544BD871" w14:textId="727D09BA" w:rsidR="001A3CD5" w:rsidRDefault="00F20A52" w:rsidP="00F20A52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Description of Tools-Installation and Preparation</w:t>
      </w:r>
    </w:p>
    <w:p w14:paraId="41EB2BAB" w14:textId="75F705C7" w:rsidR="00F20A52" w:rsidRDefault="00F20A52" w:rsidP="00F20A52">
      <w:pPr>
        <w:rPr>
          <w:color w:val="FF0000"/>
          <w:sz w:val="36"/>
          <w:szCs w:val="36"/>
        </w:rPr>
      </w:pPr>
    </w:p>
    <w:p w14:paraId="7DF8743C" w14:textId="2D5D0EE8" w:rsidR="00F20A52" w:rsidRDefault="00097EFC" w:rsidP="00F20A5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1-</w:t>
      </w:r>
      <w:r w:rsidR="00F20A52" w:rsidRPr="00F20A5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</w:t>
      </w:r>
      <w:r w:rsidR="00F20A5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F5A974A" w14:textId="77777777" w:rsidR="00F20A52" w:rsidRDefault="00F20A52" w:rsidP="00F20A5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6324EC" w14:textId="40F0631B" w:rsidR="00F20A52" w:rsidRDefault="00F20A52" w:rsidP="00F20A52">
      <w:pPr>
        <w:ind w:firstLine="720"/>
        <w:rPr>
          <w:color w:val="000000" w:themeColor="text1"/>
        </w:rPr>
      </w:pPr>
      <w:proofErr w:type="gramStart"/>
      <w:r>
        <w:rPr>
          <w:color w:val="000000" w:themeColor="text1"/>
        </w:rPr>
        <w:t>First</w:t>
      </w:r>
      <w:proofErr w:type="gramEnd"/>
      <w:r>
        <w:rPr>
          <w:color w:val="000000" w:themeColor="text1"/>
        </w:rPr>
        <w:t xml:space="preserve"> we have to download python’s proper version. For this  we are going to </w:t>
      </w:r>
      <w:hyperlink r:id="rId12" w:history="1">
        <w:r w:rsidRPr="006D6873">
          <w:rPr>
            <w:rStyle w:val="Kpr"/>
          </w:rPr>
          <w:t>https://www.python.org</w:t>
        </w:r>
      </w:hyperlink>
      <w:r>
        <w:rPr>
          <w:color w:val="000000" w:themeColor="text1"/>
        </w:rPr>
        <w:t xml:space="preserve"> Then install latest 3.10.9 </w:t>
      </w:r>
      <w:r w:rsidRPr="00097EFC">
        <w:rPr>
          <w:color w:val="000000" w:themeColor="text1"/>
        </w:rPr>
        <w:t>v</w:t>
      </w:r>
      <w:r>
        <w:rPr>
          <w:color w:val="000000" w:themeColor="text1"/>
        </w:rPr>
        <w:t>ersion of python .</w:t>
      </w:r>
    </w:p>
    <w:p w14:paraId="724BCEC4" w14:textId="77777777" w:rsidR="00F20A52" w:rsidRDefault="00F20A52" w:rsidP="00F20A52">
      <w:pPr>
        <w:ind w:firstLine="720"/>
        <w:rPr>
          <w:color w:val="000000" w:themeColor="text1"/>
        </w:rPr>
      </w:pPr>
    </w:p>
    <w:p w14:paraId="2062A9F7" w14:textId="0BE4A770" w:rsidR="00F20A52" w:rsidRDefault="00F20A52" w:rsidP="00F20A52">
      <w:pPr>
        <w:rPr>
          <w:color w:val="000000" w:themeColor="text1"/>
        </w:rPr>
      </w:pPr>
      <w:r>
        <w:rPr>
          <w:noProof/>
          <w:lang w:val="tr-TR" w:eastAsia="tr-TR"/>
        </w:rPr>
        <w:drawing>
          <wp:inline distT="0" distB="0" distL="0" distR="0" wp14:anchorId="5DF8376C" wp14:editId="3777D4BC">
            <wp:extent cx="5343525" cy="952500"/>
            <wp:effectExtent l="0" t="0" r="952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40A0F4B8" w14:textId="6527D2B1" w:rsidR="00F20A52" w:rsidRPr="00F20A52" w:rsidRDefault="00F20A52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DD92DB" w14:textId="0222DFC2" w:rsidR="00F20A52" w:rsidRDefault="00F20A52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tr-TR" w:eastAsia="tr-TR"/>
        </w:rPr>
        <w:drawing>
          <wp:inline distT="0" distB="0" distL="0" distR="0" wp14:anchorId="192DF942" wp14:editId="2AF13249">
            <wp:extent cx="6858000" cy="2603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C2A9" w14:textId="1186C934" w:rsidR="00F20A52" w:rsidRDefault="00F20A52" w:rsidP="00F20A52">
      <w:pPr>
        <w:rPr>
          <w:color w:val="000000" w:themeColor="text1"/>
        </w:rPr>
      </w:pPr>
    </w:p>
    <w:p w14:paraId="7AE1939F" w14:textId="25A85968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4ADB56" w14:textId="2BB086C9" w:rsidR="00F20A52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tr-TR" w:eastAsia="tr-TR"/>
        </w:rPr>
        <w:drawing>
          <wp:inline distT="0" distB="0" distL="0" distR="0" wp14:anchorId="09D5A00E" wp14:editId="3822D775">
            <wp:extent cx="6343650" cy="194310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9A59" w14:textId="73410D30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A3E7DF" w14:textId="33F39079" w:rsidR="00097EFC" w:rsidRDefault="00097EFC" w:rsidP="00F20A52">
      <w:pPr>
        <w:rPr>
          <w:color w:val="000000" w:themeColor="text1"/>
        </w:rPr>
      </w:pPr>
      <w:r>
        <w:rPr>
          <w:color w:val="000000" w:themeColor="text1"/>
        </w:rPr>
        <w:t xml:space="preserve">If you </w:t>
      </w:r>
      <w:proofErr w:type="gramStart"/>
      <w:r>
        <w:rPr>
          <w:color w:val="000000" w:themeColor="text1"/>
        </w:rPr>
        <w:t>are</w:t>
      </w:r>
      <w:proofErr w:type="gramEnd"/>
      <w:r>
        <w:rPr>
          <w:color w:val="000000" w:themeColor="text1"/>
        </w:rPr>
        <w:t xml:space="preserve"> chose includes idle it would be better for other supportive programs like virtual studio.</w:t>
      </w:r>
    </w:p>
    <w:p w14:paraId="21FA41FC" w14:textId="18C213BA" w:rsidR="00097EFC" w:rsidRDefault="00097EFC" w:rsidP="00F20A52">
      <w:pPr>
        <w:rPr>
          <w:color w:val="000000" w:themeColor="text1"/>
        </w:rPr>
      </w:pPr>
    </w:p>
    <w:p w14:paraId="687B7C5E" w14:textId="6611B41E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37DAEF" w14:textId="09D6DC38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CAF835" w14:textId="0FA0D502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1879B5" w14:textId="4E01CF46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7984F3" w14:textId="6EEE33EB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4AAFD0" w14:textId="234798B4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B9F893" w14:textId="5581E84E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9EE6C" w14:textId="3EFC8944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2ABC0F" w14:textId="777D7ACA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DC9497" w14:textId="603D2C69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DDA3E5" w14:textId="42E5434F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541399" w14:textId="6480D5FB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9DF2B3" w14:textId="6F7481CF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A4D8A9" w14:textId="4618ABFA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8A74D4" w14:textId="49B0CF25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78806" w14:textId="7EFA0FE3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408321" w14:textId="43537419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 VISUAL STUDIO CODE </w:t>
      </w:r>
      <w:r w:rsidR="000C6ED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(OPTIONAL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2F04B684" w14:textId="41D8DA27" w:rsidR="00097EFC" w:rsidRDefault="00097EFC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E7526" w14:textId="77777777" w:rsidR="000C6EDE" w:rsidRDefault="00097EFC" w:rsidP="000C6EDE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You can download Visual studio code in here </w:t>
      </w:r>
      <w:hyperlink r:id="rId16" w:history="1">
        <w:r w:rsidRPr="006D6873">
          <w:rPr>
            <w:rStyle w:val="Kpr"/>
          </w:rPr>
          <w:t>https://code.visualstudio.com</w:t>
        </w:r>
      </w:hyperlink>
      <w:r>
        <w:rPr>
          <w:color w:val="000000" w:themeColor="text1"/>
        </w:rPr>
        <w:t xml:space="preserve"> which is an </w:t>
      </w:r>
    </w:p>
    <w:p w14:paraId="5BB1A846" w14:textId="77777777" w:rsidR="000C6EDE" w:rsidRDefault="000C6EDE" w:rsidP="000C6EDE">
      <w:pPr>
        <w:rPr>
          <w:color w:val="000000" w:themeColor="text1"/>
        </w:rPr>
      </w:pPr>
    </w:p>
    <w:p w14:paraId="6D05BD70" w14:textId="77777777" w:rsidR="000C6EDE" w:rsidRDefault="00097EFC" w:rsidP="000C6EDE">
      <w:pPr>
        <w:rPr>
          <w:color w:val="000000" w:themeColor="text1"/>
        </w:rPr>
      </w:pPr>
      <w:r>
        <w:rPr>
          <w:color w:val="000000" w:themeColor="text1"/>
        </w:rPr>
        <w:t xml:space="preserve">optional. Because you don’t need to download but for the benefits we recommend you visual studio </w:t>
      </w:r>
    </w:p>
    <w:p w14:paraId="3709289D" w14:textId="77777777" w:rsidR="000C6EDE" w:rsidRDefault="000C6EDE" w:rsidP="000C6EDE">
      <w:pPr>
        <w:rPr>
          <w:color w:val="000000" w:themeColor="text1"/>
        </w:rPr>
      </w:pPr>
    </w:p>
    <w:p w14:paraId="4CEEDFE1" w14:textId="10415FE9" w:rsidR="00097EFC" w:rsidRDefault="00097EFC" w:rsidP="000C6EDE">
      <w:pPr>
        <w:rPr>
          <w:color w:val="000000" w:themeColor="text1"/>
        </w:rPr>
      </w:pPr>
      <w:r>
        <w:rPr>
          <w:color w:val="000000" w:themeColor="text1"/>
        </w:rPr>
        <w:t xml:space="preserve">code. Also you may download python here </w:t>
      </w:r>
      <w:proofErr w:type="gramStart"/>
      <w:r>
        <w:rPr>
          <w:color w:val="000000" w:themeColor="text1"/>
        </w:rPr>
        <w:t>too .</w:t>
      </w:r>
      <w:proofErr w:type="gramEnd"/>
      <w:r>
        <w:rPr>
          <w:color w:val="000000" w:themeColor="text1"/>
        </w:rPr>
        <w:t xml:space="preserve"> Visual studio code got a huge library for applications. </w:t>
      </w:r>
    </w:p>
    <w:p w14:paraId="5665F7A1" w14:textId="20D9CD75" w:rsidR="00097EFC" w:rsidRDefault="00097EFC" w:rsidP="00F20A52">
      <w:pPr>
        <w:rPr>
          <w:color w:val="000000" w:themeColor="text1"/>
        </w:rPr>
      </w:pPr>
    </w:p>
    <w:p w14:paraId="2E15CE48" w14:textId="77777777" w:rsidR="000C6EDE" w:rsidRDefault="000C6EDE" w:rsidP="00F20A52">
      <w:pPr>
        <w:rPr>
          <w:noProof/>
        </w:rPr>
      </w:pPr>
    </w:p>
    <w:p w14:paraId="7C9804F1" w14:textId="1D6CEF3E" w:rsidR="00097EFC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tr-TR" w:eastAsia="tr-TR"/>
        </w:rPr>
        <w:drawing>
          <wp:inline distT="0" distB="0" distL="0" distR="0" wp14:anchorId="2032D1F1" wp14:editId="050FB434">
            <wp:extent cx="6858000" cy="5840095"/>
            <wp:effectExtent l="0" t="0" r="0" b="825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3FE" w14:textId="0E2BB981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7831A7" w14:textId="24159874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866A3D" w14:textId="1EA686AC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892629" w14:textId="2989DD25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F59DCC" w14:textId="71B36E47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9A8B76" w14:textId="42E4F679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D05A2B" w14:textId="28201823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4ABB7F" w14:textId="12D673D1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3- XAMMP CONTROL PANEL (MANDATORY FOR MYSQL) </w:t>
      </w:r>
    </w:p>
    <w:p w14:paraId="395FB3F9" w14:textId="278825C2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1D5633" w14:textId="49E4A67B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9DC8A9" w14:textId="06CE6B62" w:rsidR="000C6EDE" w:rsidRDefault="000C6EDE" w:rsidP="00F20A52">
      <w:pPr>
        <w:rPr>
          <w:color w:val="000000" w:themeColor="text1"/>
        </w:rPr>
      </w:pPr>
      <w:r>
        <w:rPr>
          <w:color w:val="000000" w:themeColor="text1"/>
        </w:rPr>
        <w:t xml:space="preserve">You need to XAMPP control panel because we are using local host MySQL. </w:t>
      </w:r>
    </w:p>
    <w:p w14:paraId="3AE84E1F" w14:textId="37997C99" w:rsidR="000C6EDE" w:rsidRDefault="000C6EDE" w:rsidP="00F20A52">
      <w:pPr>
        <w:rPr>
          <w:color w:val="000000" w:themeColor="text1"/>
        </w:rPr>
      </w:pPr>
    </w:p>
    <w:p w14:paraId="164DB980" w14:textId="7AD65F16" w:rsidR="000C6EDE" w:rsidRDefault="000C6EDE" w:rsidP="00F20A52">
      <w:pPr>
        <w:rPr>
          <w:color w:val="000000" w:themeColor="text1"/>
        </w:rPr>
      </w:pPr>
      <w:r>
        <w:rPr>
          <w:color w:val="000000" w:themeColor="text1"/>
        </w:rPr>
        <w:t xml:space="preserve">If you have Windows for </w:t>
      </w:r>
      <w:proofErr w:type="gramStart"/>
      <w:r>
        <w:rPr>
          <w:color w:val="000000" w:themeColor="text1"/>
        </w:rPr>
        <w:t>installation :</w:t>
      </w:r>
      <w:proofErr w:type="gramEnd"/>
      <w:r>
        <w:rPr>
          <w:color w:val="000000" w:themeColor="text1"/>
        </w:rPr>
        <w:t xml:space="preserve"> </w:t>
      </w:r>
    </w:p>
    <w:p w14:paraId="1006ACDD" w14:textId="769AD44C" w:rsidR="000C6EDE" w:rsidRDefault="000C6EDE" w:rsidP="00F20A52">
      <w:pPr>
        <w:rPr>
          <w:color w:val="000000" w:themeColor="text1"/>
        </w:rPr>
      </w:pPr>
    </w:p>
    <w:p w14:paraId="2CCF6A96" w14:textId="57CA8A46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</w:rPr>
        <w:t xml:space="preserve">You can download it here </w:t>
      </w:r>
    </w:p>
    <w:p w14:paraId="69F1A10A" w14:textId="04D7FC82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tr-TR" w:eastAsia="tr-TR"/>
        </w:rPr>
        <w:drawing>
          <wp:inline distT="0" distB="0" distL="0" distR="0" wp14:anchorId="7DC0FE82" wp14:editId="6FF0C938">
            <wp:extent cx="6010275" cy="2819400"/>
            <wp:effectExtent l="0" t="0" r="952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AC77" w14:textId="012B35A3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570F9" w14:textId="5554D508" w:rsidR="000C6EDE" w:rsidRDefault="000C6EDE" w:rsidP="00F20A52">
      <w:pPr>
        <w:rPr>
          <w:color w:val="000000" w:themeColor="text1"/>
        </w:rPr>
      </w:pPr>
      <w:r>
        <w:rPr>
          <w:color w:val="000000" w:themeColor="text1"/>
        </w:rPr>
        <w:t xml:space="preserve">If you have Linux for installation: </w:t>
      </w:r>
    </w:p>
    <w:p w14:paraId="4635C6BA" w14:textId="77777777" w:rsidR="000C6EDE" w:rsidRDefault="000C6EDE" w:rsidP="00F20A52">
      <w:pPr>
        <w:rPr>
          <w:color w:val="000000" w:themeColor="text1"/>
        </w:rPr>
      </w:pPr>
    </w:p>
    <w:p w14:paraId="6F1B044C" w14:textId="72435F1A" w:rsidR="000C6EDE" w:rsidRDefault="000C6EDE" w:rsidP="00F20A52">
      <w:pPr>
        <w:rPr>
          <w:color w:val="000000" w:themeColor="text1"/>
        </w:rPr>
      </w:pPr>
      <w:r>
        <w:rPr>
          <w:color w:val="000000" w:themeColor="text1"/>
        </w:rPr>
        <w:t xml:space="preserve">You can download it here </w:t>
      </w:r>
    </w:p>
    <w:p w14:paraId="17551D33" w14:textId="7399C6CF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tr-TR" w:eastAsia="tr-TR"/>
        </w:rPr>
        <w:drawing>
          <wp:inline distT="0" distB="0" distL="0" distR="0" wp14:anchorId="45D2D69C" wp14:editId="447FFC08">
            <wp:extent cx="5638800" cy="267652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EA55" w14:textId="6CA8AB62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C3BB8D" w14:textId="06F0E9FA" w:rsidR="000C6EDE" w:rsidRDefault="000C6EDE" w:rsidP="00F20A52">
      <w:pPr>
        <w:rPr>
          <w:color w:val="000000" w:themeColor="text1"/>
        </w:rPr>
      </w:pPr>
    </w:p>
    <w:p w14:paraId="634CD570" w14:textId="15A51DAE" w:rsidR="000C6EDE" w:rsidRDefault="000C6EDE" w:rsidP="00F20A52">
      <w:pPr>
        <w:rPr>
          <w:color w:val="000000" w:themeColor="text1"/>
        </w:rPr>
      </w:pPr>
    </w:p>
    <w:p w14:paraId="7A705694" w14:textId="42B658B6" w:rsidR="000C6EDE" w:rsidRDefault="000C6EDE" w:rsidP="00F20A52">
      <w:pPr>
        <w:rPr>
          <w:color w:val="000000" w:themeColor="text1"/>
        </w:rPr>
      </w:pPr>
    </w:p>
    <w:p w14:paraId="68761C26" w14:textId="1622DC70" w:rsidR="000C6EDE" w:rsidRDefault="000C6EDE" w:rsidP="00F20A52">
      <w:pPr>
        <w:rPr>
          <w:color w:val="000000" w:themeColor="text1"/>
        </w:rPr>
      </w:pPr>
    </w:p>
    <w:p w14:paraId="526F671D" w14:textId="16D3A6BE" w:rsidR="000C6EDE" w:rsidRDefault="000C6EDE" w:rsidP="00F20A52">
      <w:pPr>
        <w:rPr>
          <w:color w:val="000000" w:themeColor="text1"/>
        </w:rPr>
      </w:pPr>
    </w:p>
    <w:p w14:paraId="50B08D61" w14:textId="75498FAA" w:rsidR="000C6EDE" w:rsidRDefault="000C6EDE" w:rsidP="00F20A52">
      <w:pPr>
        <w:rPr>
          <w:color w:val="000000" w:themeColor="text1"/>
        </w:rPr>
      </w:pPr>
    </w:p>
    <w:p w14:paraId="2219634C" w14:textId="43031BDF" w:rsidR="000C6EDE" w:rsidRDefault="000C6EDE" w:rsidP="00F20A52">
      <w:pPr>
        <w:rPr>
          <w:color w:val="000000" w:themeColor="text1"/>
        </w:rPr>
      </w:pPr>
    </w:p>
    <w:p w14:paraId="69511BDE" w14:textId="4595D096" w:rsidR="000C6EDE" w:rsidRDefault="000C6EDE" w:rsidP="00F20A52">
      <w:pPr>
        <w:rPr>
          <w:color w:val="000000" w:themeColor="text1"/>
        </w:rPr>
      </w:pPr>
      <w:r>
        <w:rPr>
          <w:color w:val="000000" w:themeColor="text1"/>
        </w:rPr>
        <w:t xml:space="preserve">Once you download XAMPP you need to set some settings for </w:t>
      </w:r>
      <w:proofErr w:type="gramStart"/>
      <w:r>
        <w:rPr>
          <w:color w:val="000000" w:themeColor="text1"/>
        </w:rPr>
        <w:t>program :</w:t>
      </w:r>
      <w:proofErr w:type="gramEnd"/>
      <w:r>
        <w:rPr>
          <w:color w:val="000000" w:themeColor="text1"/>
        </w:rPr>
        <w:t xml:space="preserve"> </w:t>
      </w:r>
    </w:p>
    <w:p w14:paraId="795F9DEC" w14:textId="2443504F" w:rsidR="000C6EDE" w:rsidRDefault="000C6EDE" w:rsidP="00F20A52">
      <w:pPr>
        <w:rPr>
          <w:color w:val="000000" w:themeColor="text1"/>
        </w:rPr>
      </w:pPr>
    </w:p>
    <w:p w14:paraId="0F6EF228" w14:textId="2E4C9198" w:rsidR="000C6EDE" w:rsidRDefault="000C6EDE" w:rsidP="00F20A52">
      <w:pPr>
        <w:rPr>
          <w:color w:val="000000" w:themeColor="text1"/>
        </w:rPr>
      </w:pPr>
    </w:p>
    <w:p w14:paraId="4A7A3C60" w14:textId="456CB47A" w:rsidR="000C6EDE" w:rsidRDefault="000C6EDE" w:rsidP="00F20A52">
      <w:pPr>
        <w:rPr>
          <w:color w:val="000000" w:themeColor="text1"/>
        </w:rPr>
      </w:pPr>
      <w:r>
        <w:rPr>
          <w:noProof/>
          <w:lang w:val="tr-TR" w:eastAsia="tr-TR"/>
        </w:rPr>
        <w:drawing>
          <wp:inline distT="0" distB="0" distL="0" distR="0" wp14:anchorId="26115D39" wp14:editId="033213C6">
            <wp:extent cx="6353175" cy="4086225"/>
            <wp:effectExtent l="0" t="0" r="9525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74A0" w14:textId="210B02D5" w:rsidR="000C6EDE" w:rsidRDefault="000C6EDE" w:rsidP="00F20A52">
      <w:pPr>
        <w:rPr>
          <w:color w:val="000000" w:themeColor="text1"/>
        </w:rPr>
      </w:pPr>
    </w:p>
    <w:p w14:paraId="3E785DA7" w14:textId="19A95215" w:rsidR="000C6EDE" w:rsidRDefault="000C6EDE" w:rsidP="00F20A52">
      <w:pPr>
        <w:rPr>
          <w:color w:val="000000" w:themeColor="text1"/>
        </w:rPr>
      </w:pPr>
      <w:r>
        <w:rPr>
          <w:color w:val="000000" w:themeColor="text1"/>
        </w:rPr>
        <w:t xml:space="preserve">You need to start Apache and </w:t>
      </w:r>
      <w:proofErr w:type="gramStart"/>
      <w:r>
        <w:rPr>
          <w:color w:val="000000" w:themeColor="text1"/>
        </w:rPr>
        <w:t>MySQL ,</w:t>
      </w:r>
      <w:proofErr w:type="gramEnd"/>
      <w:r w:rsidR="007A624D">
        <w:rPr>
          <w:color w:val="000000" w:themeColor="text1"/>
        </w:rPr>
        <w:t xml:space="preserve"> and you can easily reach your local host. </w:t>
      </w:r>
    </w:p>
    <w:p w14:paraId="19AA3C0F" w14:textId="32CED913" w:rsidR="007A624D" w:rsidRDefault="007A624D" w:rsidP="00F20A52">
      <w:pPr>
        <w:rPr>
          <w:color w:val="000000" w:themeColor="text1"/>
        </w:rPr>
      </w:pPr>
    </w:p>
    <w:p w14:paraId="446A8EA3" w14:textId="7A3F7EEC" w:rsidR="007A624D" w:rsidRDefault="007A624D" w:rsidP="00F20A52">
      <w:pPr>
        <w:rPr>
          <w:color w:val="000000" w:themeColor="text1"/>
        </w:rPr>
      </w:pPr>
      <w:r>
        <w:rPr>
          <w:color w:val="000000" w:themeColor="text1"/>
        </w:rPr>
        <w:t xml:space="preserve">You can connect with python and localhost with a single code : </w:t>
      </w:r>
    </w:p>
    <w:p w14:paraId="6B2F517D" w14:textId="70F51A91" w:rsidR="000C6EDE" w:rsidRDefault="000C6EDE" w:rsidP="00F20A52">
      <w:pPr>
        <w:rPr>
          <w:color w:val="000000" w:themeColor="text1"/>
        </w:rPr>
      </w:pPr>
    </w:p>
    <w:p w14:paraId="0609302E" w14:textId="74980E0C" w:rsidR="007A624D" w:rsidRDefault="007A624D" w:rsidP="00F20A52">
      <w:pPr>
        <w:rPr>
          <w:color w:val="000000" w:themeColor="text1"/>
        </w:rPr>
      </w:pPr>
      <w:r>
        <w:rPr>
          <w:noProof/>
          <w:lang w:val="tr-TR" w:eastAsia="tr-TR"/>
        </w:rPr>
        <w:drawing>
          <wp:inline distT="0" distB="0" distL="0" distR="0" wp14:anchorId="04CDE142" wp14:editId="69475EDD">
            <wp:extent cx="4619625" cy="409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27AE" w14:textId="41AD2623" w:rsidR="007A624D" w:rsidRDefault="007A624D" w:rsidP="00F20A52">
      <w:pPr>
        <w:rPr>
          <w:color w:val="000000" w:themeColor="text1"/>
        </w:rPr>
      </w:pPr>
    </w:p>
    <w:p w14:paraId="2A9CE428" w14:textId="5FE9AB65" w:rsidR="007A624D" w:rsidRDefault="007A624D" w:rsidP="00F20A52">
      <w:pPr>
        <w:rPr>
          <w:color w:val="000000" w:themeColor="text1"/>
        </w:rPr>
      </w:pPr>
    </w:p>
    <w:p w14:paraId="22612BDE" w14:textId="04DCA5E4" w:rsidR="007A624D" w:rsidRDefault="007A624D" w:rsidP="00F20A52">
      <w:pPr>
        <w:rPr>
          <w:color w:val="000000" w:themeColor="text1"/>
        </w:rPr>
      </w:pPr>
    </w:p>
    <w:p w14:paraId="1FD4BED2" w14:textId="3FA95176" w:rsidR="007A624D" w:rsidRDefault="007A624D" w:rsidP="00F20A52">
      <w:pPr>
        <w:rPr>
          <w:color w:val="000000" w:themeColor="text1"/>
        </w:rPr>
      </w:pPr>
    </w:p>
    <w:p w14:paraId="5DA6E72B" w14:textId="66FF4B83" w:rsidR="007A624D" w:rsidRDefault="007A624D" w:rsidP="00F20A52">
      <w:pPr>
        <w:rPr>
          <w:color w:val="000000" w:themeColor="text1"/>
        </w:rPr>
      </w:pPr>
    </w:p>
    <w:p w14:paraId="6B00DA32" w14:textId="1ABFA8CD" w:rsidR="007A624D" w:rsidRDefault="007A624D" w:rsidP="00F20A52">
      <w:pPr>
        <w:rPr>
          <w:color w:val="000000" w:themeColor="text1"/>
        </w:rPr>
      </w:pPr>
    </w:p>
    <w:p w14:paraId="45BB8508" w14:textId="45EB6576" w:rsidR="007A624D" w:rsidRDefault="007A624D" w:rsidP="00F20A52">
      <w:pPr>
        <w:rPr>
          <w:color w:val="000000" w:themeColor="text1"/>
        </w:rPr>
      </w:pPr>
    </w:p>
    <w:p w14:paraId="72A04CBC" w14:textId="0AACC595" w:rsidR="007A624D" w:rsidRDefault="007A624D" w:rsidP="00F20A52">
      <w:pPr>
        <w:rPr>
          <w:color w:val="000000" w:themeColor="text1"/>
        </w:rPr>
      </w:pPr>
    </w:p>
    <w:p w14:paraId="21248D38" w14:textId="124A57A4" w:rsidR="007A624D" w:rsidRDefault="007A624D" w:rsidP="00F20A52">
      <w:pPr>
        <w:rPr>
          <w:color w:val="000000" w:themeColor="text1"/>
        </w:rPr>
      </w:pPr>
    </w:p>
    <w:p w14:paraId="4910EE31" w14:textId="298EAFCF" w:rsidR="007A624D" w:rsidRDefault="007A624D" w:rsidP="00F20A52">
      <w:pPr>
        <w:rPr>
          <w:color w:val="000000" w:themeColor="text1"/>
        </w:rPr>
      </w:pPr>
    </w:p>
    <w:p w14:paraId="61FB6227" w14:textId="03F156BA" w:rsidR="007A624D" w:rsidRDefault="007A624D" w:rsidP="00F20A52">
      <w:pPr>
        <w:rPr>
          <w:color w:val="000000" w:themeColor="text1"/>
        </w:rPr>
      </w:pPr>
    </w:p>
    <w:p w14:paraId="5C98C7E7" w14:textId="6C39DACE" w:rsidR="007A624D" w:rsidRDefault="007A624D" w:rsidP="00F20A52">
      <w:pPr>
        <w:rPr>
          <w:color w:val="000000" w:themeColor="text1"/>
        </w:rPr>
      </w:pPr>
    </w:p>
    <w:p w14:paraId="028C14A4" w14:textId="5300782C" w:rsidR="007A624D" w:rsidRDefault="007A624D" w:rsidP="00F20A52">
      <w:pPr>
        <w:rPr>
          <w:color w:val="000000" w:themeColor="text1"/>
        </w:rPr>
      </w:pPr>
    </w:p>
    <w:p w14:paraId="540F0A59" w14:textId="600CEB6C" w:rsidR="007A624D" w:rsidRDefault="007A624D" w:rsidP="00F20A52">
      <w:pPr>
        <w:rPr>
          <w:color w:val="000000" w:themeColor="text1"/>
        </w:rPr>
      </w:pPr>
    </w:p>
    <w:p w14:paraId="5C594ACA" w14:textId="77777777" w:rsidR="007A624D" w:rsidRDefault="007A624D" w:rsidP="00F20A52">
      <w:pPr>
        <w:rPr>
          <w:color w:val="000000" w:themeColor="text1"/>
        </w:rPr>
      </w:pPr>
    </w:p>
    <w:p w14:paraId="3160E0C8" w14:textId="77777777" w:rsidR="000C6EDE" w:rsidRDefault="000C6EDE" w:rsidP="00F20A5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A966CB" w14:textId="3CC7034D" w:rsidR="000C6EDE" w:rsidRDefault="00933396" w:rsidP="00933396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</w:t>
      </w:r>
      <w:r w:rsidR="00BB4BDE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PTION OF DEVELOPED PROGRAM</w:t>
      </w:r>
    </w:p>
    <w:p w14:paraId="7633AFDE" w14:textId="17966908" w:rsidR="00933396" w:rsidRDefault="00933396" w:rsidP="00933396"/>
    <w:p w14:paraId="4A3964D6" w14:textId="52B3B166" w:rsidR="00933396" w:rsidRDefault="00933396" w:rsidP="004C203C">
      <w:r>
        <w:t xml:space="preserve">The program has 5 actors. These are:  Admin, Student, Parent, Chair, Teacher. </w:t>
      </w:r>
    </w:p>
    <w:p w14:paraId="2E050D11" w14:textId="12D3041E" w:rsidR="00933396" w:rsidRDefault="00933396" w:rsidP="00933396"/>
    <w:p w14:paraId="4451BC8E" w14:textId="19BF079D" w:rsidR="00933396" w:rsidRDefault="00933396" w:rsidP="00933396">
      <w:r>
        <w:t xml:space="preserve">All actors have different roles and privileges (as consumer-company </w:t>
      </w:r>
      <w:proofErr w:type="gramStart"/>
      <w:r>
        <w:t>wants )</w:t>
      </w:r>
      <w:proofErr w:type="gramEnd"/>
      <w:r>
        <w:t xml:space="preserve"> . Program has </w:t>
      </w:r>
    </w:p>
    <w:p w14:paraId="6E951801" w14:textId="77777777" w:rsidR="00933396" w:rsidRDefault="00933396" w:rsidP="00933396">
      <w:pPr>
        <w:ind w:firstLine="720"/>
      </w:pPr>
    </w:p>
    <w:p w14:paraId="7A8B8328" w14:textId="5E7F2277" w:rsidR="00933396" w:rsidRDefault="004C203C" w:rsidP="00933396">
      <w:r>
        <w:rPr>
          <w:noProof/>
          <w:lang w:val="tr-TR" w:eastAsia="tr-TR"/>
        </w:rPr>
        <w:drawing>
          <wp:inline distT="0" distB="0" distL="0" distR="0" wp14:anchorId="468BF1E0" wp14:editId="3EAB95E8">
            <wp:extent cx="6858000" cy="1161415"/>
            <wp:effectExtent l="0" t="0" r="0" b="63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6F8A" w14:textId="2688C95E" w:rsidR="004C203C" w:rsidRDefault="004C203C" w:rsidP="00933396"/>
    <w:p w14:paraId="68A1D285" w14:textId="0E111C04" w:rsidR="004C203C" w:rsidRDefault="004C203C" w:rsidP="00933396">
      <w:r>
        <w:t xml:space="preserve">We have authorize program which is all actors </w:t>
      </w:r>
      <w:proofErr w:type="gramStart"/>
      <w:r>
        <w:t>have ,</w:t>
      </w:r>
      <w:proofErr w:type="gramEnd"/>
      <w:r>
        <w:t xml:space="preserve"> login program. </w:t>
      </w:r>
    </w:p>
    <w:p w14:paraId="4223E638" w14:textId="7643D59F" w:rsidR="004C203C" w:rsidRDefault="004C203C" w:rsidP="00933396"/>
    <w:p w14:paraId="23672874" w14:textId="385E13B6" w:rsidR="004C203C" w:rsidRDefault="004C203C" w:rsidP="00933396">
      <w:r>
        <w:rPr>
          <w:noProof/>
          <w:lang w:val="tr-TR" w:eastAsia="tr-TR"/>
        </w:rPr>
        <w:drawing>
          <wp:inline distT="0" distB="0" distL="0" distR="0" wp14:anchorId="4BB97D5B" wp14:editId="260ADA36">
            <wp:extent cx="3505200" cy="221932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75F2" w14:textId="4301B575" w:rsidR="004C203C" w:rsidRDefault="004C203C" w:rsidP="004C203C">
      <w:r>
        <w:t xml:space="preserve">You can choose whichever you </w:t>
      </w:r>
      <w:proofErr w:type="gramStart"/>
      <w:r>
        <w:t>want ,</w:t>
      </w:r>
      <w:proofErr w:type="gramEnd"/>
      <w:r>
        <w:t xml:space="preserve"> but you  have to be authorized for reaching the rolls .</w:t>
      </w:r>
    </w:p>
    <w:p w14:paraId="3D1759F8" w14:textId="6F093ACA" w:rsidR="004C203C" w:rsidRDefault="004C203C" w:rsidP="004C203C"/>
    <w:p w14:paraId="7B481E88" w14:textId="5B563A3C" w:rsidR="004C203C" w:rsidRDefault="004C203C" w:rsidP="004C203C">
      <w:r>
        <w:t xml:space="preserve">We have session for each </w:t>
      </w:r>
      <w:proofErr w:type="gramStart"/>
      <w:r>
        <w:t>actors ,</w:t>
      </w:r>
      <w:proofErr w:type="gramEnd"/>
      <w:r>
        <w:t xml:space="preserve"> for example these teacher session.</w:t>
      </w:r>
    </w:p>
    <w:p w14:paraId="16050344" w14:textId="77777777" w:rsidR="004C203C" w:rsidRDefault="004C203C" w:rsidP="004C203C"/>
    <w:p w14:paraId="56B7DA1C" w14:textId="79527A2E" w:rsidR="004C203C" w:rsidRDefault="004C203C" w:rsidP="004C203C">
      <w:r>
        <w:rPr>
          <w:noProof/>
          <w:lang w:val="tr-TR" w:eastAsia="tr-TR"/>
        </w:rPr>
        <w:lastRenderedPageBreak/>
        <w:drawing>
          <wp:inline distT="0" distB="0" distL="0" distR="0" wp14:anchorId="6C262946" wp14:editId="4918E6AC">
            <wp:extent cx="6858000" cy="283527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0E94" w14:textId="6D758622" w:rsidR="004C203C" w:rsidRDefault="004C203C" w:rsidP="004C203C"/>
    <w:p w14:paraId="7913566E" w14:textId="77777777" w:rsidR="004C203C" w:rsidRDefault="004C203C" w:rsidP="004C203C">
      <w:pPr>
        <w:rPr>
          <w:noProof/>
        </w:rPr>
      </w:pPr>
      <w:r>
        <w:rPr>
          <w:noProof/>
        </w:rPr>
        <w:t xml:space="preserve">We said before each actor has/her own roll.  For example we can see the teacher’s menu here . </w:t>
      </w:r>
    </w:p>
    <w:p w14:paraId="533FED36" w14:textId="77777777" w:rsidR="004C203C" w:rsidRDefault="004C203C" w:rsidP="004C203C">
      <w:pPr>
        <w:rPr>
          <w:noProof/>
        </w:rPr>
      </w:pPr>
    </w:p>
    <w:p w14:paraId="07011C1C" w14:textId="77777777" w:rsidR="004C203C" w:rsidRDefault="004C203C" w:rsidP="004C203C">
      <w:pPr>
        <w:rPr>
          <w:noProof/>
        </w:rPr>
      </w:pPr>
      <w:r>
        <w:rPr>
          <w:noProof/>
        </w:rPr>
        <w:t xml:space="preserve">Teacher can mark attendance , view and logout . These are functions of being Teacher in this </w:t>
      </w:r>
    </w:p>
    <w:p w14:paraId="28A69568" w14:textId="77777777" w:rsidR="004C203C" w:rsidRDefault="004C203C" w:rsidP="004C203C">
      <w:pPr>
        <w:rPr>
          <w:noProof/>
        </w:rPr>
      </w:pPr>
    </w:p>
    <w:p w14:paraId="71DD62D3" w14:textId="50A01731" w:rsidR="004C203C" w:rsidRDefault="004C203C" w:rsidP="004C203C">
      <w:pPr>
        <w:rPr>
          <w:noProof/>
        </w:rPr>
      </w:pPr>
      <w:r>
        <w:rPr>
          <w:noProof/>
        </w:rPr>
        <w:t>program.</w:t>
      </w:r>
    </w:p>
    <w:p w14:paraId="3815AF69" w14:textId="77777777" w:rsidR="004C203C" w:rsidRDefault="004C203C" w:rsidP="004C203C">
      <w:pPr>
        <w:rPr>
          <w:noProof/>
        </w:rPr>
      </w:pPr>
    </w:p>
    <w:p w14:paraId="0750327D" w14:textId="77777777" w:rsidR="004C203C" w:rsidRDefault="004C203C" w:rsidP="004C203C">
      <w:pPr>
        <w:rPr>
          <w:noProof/>
        </w:rPr>
      </w:pPr>
    </w:p>
    <w:p w14:paraId="10BD8AEC" w14:textId="19BE921F" w:rsidR="004C203C" w:rsidRDefault="004C203C" w:rsidP="004C203C">
      <w:r>
        <w:rPr>
          <w:noProof/>
          <w:lang w:val="tr-TR" w:eastAsia="tr-TR"/>
        </w:rPr>
        <w:drawing>
          <wp:inline distT="0" distB="0" distL="0" distR="0" wp14:anchorId="5A17408F" wp14:editId="35514D89">
            <wp:extent cx="4552950" cy="330517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2D9" w14:textId="5C5AC287" w:rsidR="004C203C" w:rsidRDefault="004C203C" w:rsidP="004C203C"/>
    <w:p w14:paraId="20E58AC3" w14:textId="5D58C6F4" w:rsidR="004C203C" w:rsidRDefault="004C203C" w:rsidP="004C203C">
      <w:r>
        <w:rPr>
          <w:noProof/>
          <w:lang w:val="tr-TR" w:eastAsia="tr-TR"/>
        </w:rPr>
        <w:lastRenderedPageBreak/>
        <w:drawing>
          <wp:inline distT="0" distB="0" distL="0" distR="0" wp14:anchorId="450F7528" wp14:editId="7D0E4F40">
            <wp:extent cx="4076700" cy="136207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557C" w14:textId="603D3D87" w:rsidR="004C203C" w:rsidRDefault="004C203C" w:rsidP="004C203C"/>
    <w:p w14:paraId="286E48D3" w14:textId="1027E68D" w:rsidR="004C203C" w:rsidRDefault="004C203C" w:rsidP="004C203C">
      <w:r>
        <w:t xml:space="preserve">Also, the teacher can see student registers. </w:t>
      </w:r>
    </w:p>
    <w:p w14:paraId="65C45B81" w14:textId="38F74B1D" w:rsidR="004C203C" w:rsidRDefault="004C203C" w:rsidP="004C203C"/>
    <w:p w14:paraId="16B39C88" w14:textId="77777777" w:rsidR="004C203C" w:rsidRDefault="004C203C" w:rsidP="004C203C"/>
    <w:p w14:paraId="196A24B9" w14:textId="2524B29F" w:rsidR="004C203C" w:rsidRDefault="004C203C" w:rsidP="004C203C">
      <w:r>
        <w:t xml:space="preserve">For example:  This is an admin panel </w:t>
      </w:r>
    </w:p>
    <w:p w14:paraId="0BE53583" w14:textId="73429B75" w:rsidR="004C203C" w:rsidRDefault="004C203C" w:rsidP="004C203C"/>
    <w:p w14:paraId="5D52D289" w14:textId="12E6BDF7" w:rsidR="004C203C" w:rsidRDefault="004C203C" w:rsidP="004C203C">
      <w:r>
        <w:t xml:space="preserve">If you authorized </w:t>
      </w:r>
      <w:r w:rsidR="00BB4BDE">
        <w:t>truly,</w:t>
      </w:r>
      <w:r>
        <w:t xml:space="preserve"> you are an </w:t>
      </w:r>
      <w:r w:rsidR="00BB4BDE">
        <w:t>admin,</w:t>
      </w:r>
      <w:r>
        <w:t xml:space="preserve"> you can do these </w:t>
      </w:r>
      <w:r w:rsidR="00BB4BDE">
        <w:t>functions.</w:t>
      </w:r>
      <w:r>
        <w:t xml:space="preserve"> And all of them </w:t>
      </w:r>
      <w:r w:rsidR="00BB4BDE">
        <w:t>work</w:t>
      </w:r>
      <w:r>
        <w:t xml:space="preserve">. </w:t>
      </w:r>
    </w:p>
    <w:p w14:paraId="453CA6CC" w14:textId="42D7C08B" w:rsidR="004C203C" w:rsidRDefault="004C203C" w:rsidP="004C203C"/>
    <w:p w14:paraId="6A026591" w14:textId="39125C29" w:rsidR="004C203C" w:rsidRDefault="004C203C" w:rsidP="004C203C">
      <w:r>
        <w:rPr>
          <w:noProof/>
          <w:lang w:val="tr-TR" w:eastAsia="tr-TR"/>
        </w:rPr>
        <w:drawing>
          <wp:inline distT="0" distB="0" distL="0" distR="0" wp14:anchorId="50BC8988" wp14:editId="6BF51406">
            <wp:extent cx="3962400" cy="3162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69EA" w14:textId="43F9E164" w:rsidR="00BB4BDE" w:rsidRDefault="00BB4BDE" w:rsidP="004C203C"/>
    <w:p w14:paraId="644899AF" w14:textId="003E31EF" w:rsidR="00BB4BDE" w:rsidRDefault="00BB4BDE" w:rsidP="004C203C">
      <w:r>
        <w:t xml:space="preserve">You should be press which action do you want in all actors. If your access is enough for these </w:t>
      </w:r>
      <w:proofErr w:type="gramStart"/>
      <w:r>
        <w:t>service ,</w:t>
      </w:r>
      <w:proofErr w:type="gramEnd"/>
      <w:r>
        <w:t xml:space="preserve"> you can do it all. Admin has all permissions for these actions.</w:t>
      </w:r>
    </w:p>
    <w:p w14:paraId="6D0E5D49" w14:textId="5B1DB3F4" w:rsidR="00BB4BDE" w:rsidRDefault="00BB4BDE" w:rsidP="004C203C"/>
    <w:p w14:paraId="4D30AF9B" w14:textId="5FCDBD40" w:rsidR="00BB4BDE" w:rsidRDefault="00BB4BDE" w:rsidP="004C203C"/>
    <w:p w14:paraId="39099B29" w14:textId="452AB496" w:rsidR="00BB4BDE" w:rsidRDefault="00BB4BDE" w:rsidP="004C203C"/>
    <w:p w14:paraId="2AF3BDD7" w14:textId="63C6A55D" w:rsidR="00BB4BDE" w:rsidRDefault="00BB4BDE" w:rsidP="004C203C"/>
    <w:p w14:paraId="56C2CCD5" w14:textId="0A38DE60" w:rsidR="00BB4BDE" w:rsidRDefault="00BB4BDE" w:rsidP="004C203C"/>
    <w:p w14:paraId="42B7B7EE" w14:textId="1D180200" w:rsidR="00BB4BDE" w:rsidRDefault="00BB4BDE" w:rsidP="004C203C"/>
    <w:p w14:paraId="3D1179FD" w14:textId="6281BD65" w:rsidR="00BB4BDE" w:rsidRDefault="00BB4BDE" w:rsidP="004C203C"/>
    <w:p w14:paraId="264BA768" w14:textId="3F6200D8" w:rsidR="00BB4BDE" w:rsidRDefault="00BB4BDE" w:rsidP="004C203C"/>
    <w:p w14:paraId="2DC743EC" w14:textId="50858C53" w:rsidR="00BB4BDE" w:rsidRDefault="00BB4BDE" w:rsidP="004C203C"/>
    <w:p w14:paraId="2E6532F5" w14:textId="7B609C92" w:rsidR="00BB4BDE" w:rsidRDefault="00BB4BDE" w:rsidP="004C203C"/>
    <w:p w14:paraId="44637663" w14:textId="36C19CCA" w:rsidR="00BB4BDE" w:rsidRDefault="00BB4BDE" w:rsidP="004C203C"/>
    <w:p w14:paraId="3CA8CFA5" w14:textId="3332B3C0" w:rsidR="00BB4BDE" w:rsidRDefault="00BB4BDE" w:rsidP="004C203C"/>
    <w:p w14:paraId="3B26992D" w14:textId="52CF37AD" w:rsidR="00BB4BDE" w:rsidRDefault="00BB4BDE" w:rsidP="004C203C"/>
    <w:p w14:paraId="7297CA00" w14:textId="442D6041" w:rsidR="00BB4BDE" w:rsidRDefault="00BB4BDE" w:rsidP="004C203C"/>
    <w:p w14:paraId="1BD27A01" w14:textId="4B68B419" w:rsidR="00BB4BDE" w:rsidRDefault="00BB4BDE" w:rsidP="004C203C">
      <w:r>
        <w:t xml:space="preserve">You can check the student , teacher , chair parent etc. systems here in MySQL table. </w:t>
      </w:r>
    </w:p>
    <w:p w14:paraId="0AD1F116" w14:textId="331A8FD7" w:rsidR="00BB4BDE" w:rsidRDefault="00BB4BDE" w:rsidP="004C203C"/>
    <w:p w14:paraId="1D0D0373" w14:textId="6333EC35" w:rsidR="00BB4BDE" w:rsidRDefault="00BB4BDE" w:rsidP="004C203C">
      <w:r>
        <w:t xml:space="preserve">If you are primary admin and you can reach the MySQL, you can design these rolls here </w:t>
      </w:r>
      <w:proofErr w:type="gramStart"/>
      <w:r>
        <w:t>too .</w:t>
      </w:r>
      <w:proofErr w:type="gramEnd"/>
      <w:r>
        <w:t xml:space="preserve"> </w:t>
      </w:r>
    </w:p>
    <w:p w14:paraId="59F98D3C" w14:textId="77777777" w:rsidR="00BB4BDE" w:rsidRDefault="00BB4BDE" w:rsidP="004C203C"/>
    <w:p w14:paraId="192B0B3D" w14:textId="037850CF" w:rsidR="00BB4BDE" w:rsidRDefault="00BB4BDE" w:rsidP="004C203C">
      <w:r>
        <w:rPr>
          <w:noProof/>
          <w:lang w:val="tr-TR" w:eastAsia="tr-TR"/>
        </w:rPr>
        <w:drawing>
          <wp:inline distT="0" distB="0" distL="0" distR="0" wp14:anchorId="39C0D9E9" wp14:editId="306AD06E">
            <wp:extent cx="6858000" cy="4876800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FAD1" w14:textId="55AC2AC9" w:rsidR="00BB4BDE" w:rsidRDefault="00BB4BDE" w:rsidP="004C203C"/>
    <w:p w14:paraId="48F241C0" w14:textId="10D14FB3" w:rsidR="00BB4BDE" w:rsidRDefault="00BB4BDE" w:rsidP="004C203C"/>
    <w:p w14:paraId="48EB3D8D" w14:textId="03A5148E" w:rsidR="00BB4BDE" w:rsidRDefault="00BB4BDE" w:rsidP="004C203C"/>
    <w:p w14:paraId="6F124641" w14:textId="2B1E0E12" w:rsidR="00BB4BDE" w:rsidRDefault="00BB4BDE" w:rsidP="004C203C"/>
    <w:p w14:paraId="3B0E9617" w14:textId="39A0CA1F" w:rsidR="00BB4BDE" w:rsidRDefault="00BB4BDE" w:rsidP="004C203C"/>
    <w:p w14:paraId="6876D1F7" w14:textId="3161CE3E" w:rsidR="00BB4BDE" w:rsidRDefault="00BB4BDE" w:rsidP="004C203C"/>
    <w:p w14:paraId="1031EE61" w14:textId="6692A826" w:rsidR="00BB4BDE" w:rsidRDefault="00BB4BDE" w:rsidP="004C203C"/>
    <w:p w14:paraId="23499A64" w14:textId="59B4A6F9" w:rsidR="00BB4BDE" w:rsidRDefault="00BB4BDE" w:rsidP="004C203C"/>
    <w:p w14:paraId="02768497" w14:textId="17C93813" w:rsidR="00BB4BDE" w:rsidRDefault="00BB4BDE" w:rsidP="004C203C"/>
    <w:p w14:paraId="1D78F29F" w14:textId="44006D57" w:rsidR="00BB4BDE" w:rsidRDefault="00BB4BDE" w:rsidP="004C203C"/>
    <w:p w14:paraId="5F6F898E" w14:textId="54FCFC74" w:rsidR="00BB4BDE" w:rsidRDefault="00BB4BDE" w:rsidP="004C203C"/>
    <w:p w14:paraId="086DCF40" w14:textId="77B48D4F" w:rsidR="00BB4BDE" w:rsidRDefault="00BB4BDE" w:rsidP="004C203C"/>
    <w:p w14:paraId="649DFF57" w14:textId="1C599F53" w:rsidR="00BB4BDE" w:rsidRDefault="00BB4BDE" w:rsidP="004C203C"/>
    <w:p w14:paraId="3541EA27" w14:textId="3CC09A15" w:rsidR="00BB4BDE" w:rsidRDefault="00BB4BDE" w:rsidP="004C203C"/>
    <w:p w14:paraId="43E3EF25" w14:textId="1A5A3E47" w:rsidR="00BB4BDE" w:rsidRDefault="00BB4BDE" w:rsidP="004C203C"/>
    <w:p w14:paraId="1313E97C" w14:textId="7DF0FCA8" w:rsidR="00BB4BDE" w:rsidRDefault="00BB4BDE" w:rsidP="004C203C"/>
    <w:p w14:paraId="2119A53B" w14:textId="6FE486FF" w:rsidR="00BB4BDE" w:rsidRDefault="00BB4BDE" w:rsidP="004C203C"/>
    <w:p w14:paraId="2D1BD82D" w14:textId="204113C9" w:rsidR="00BB4BDE" w:rsidRDefault="00BB4BDE" w:rsidP="004C203C"/>
    <w:p w14:paraId="7BA0CCE6" w14:textId="62E18D50" w:rsidR="00BB4BDE" w:rsidRDefault="00BB4BDE" w:rsidP="004C203C"/>
    <w:p w14:paraId="01F71659" w14:textId="7F211777" w:rsidR="00BB4BDE" w:rsidRDefault="00BB4BDE" w:rsidP="004C203C"/>
    <w:p w14:paraId="78490D51" w14:textId="1F2325B2" w:rsidR="00BB4BDE" w:rsidRDefault="00BB4BDE" w:rsidP="00BB4BDE">
      <w:pPr>
        <w:jc w:val="center"/>
        <w:rPr>
          <w:sz w:val="36"/>
          <w:szCs w:val="36"/>
        </w:rPr>
      </w:pPr>
      <w:r w:rsidRPr="00BB4BDE">
        <w:rPr>
          <w:sz w:val="36"/>
          <w:szCs w:val="36"/>
        </w:rPr>
        <w:t>USER GUIDE</w:t>
      </w:r>
    </w:p>
    <w:p w14:paraId="2269D8EF" w14:textId="77777777" w:rsidR="00BB4BDE" w:rsidRPr="00BB4BDE" w:rsidRDefault="00BB4BDE" w:rsidP="00BB4BDE"/>
    <w:p w14:paraId="7129044F" w14:textId="77777777" w:rsidR="00F06962" w:rsidRDefault="00F06962" w:rsidP="00F06962">
      <w:pPr>
        <w:ind w:firstLine="720"/>
      </w:pPr>
      <w:r>
        <w:t xml:space="preserve">For the user </w:t>
      </w:r>
      <w:proofErr w:type="gramStart"/>
      <w:r>
        <w:t>part ,</w:t>
      </w:r>
      <w:proofErr w:type="gramEnd"/>
      <w:r>
        <w:t xml:space="preserve"> we are using python terminal. We can easily select all options we have, </w:t>
      </w:r>
    </w:p>
    <w:p w14:paraId="6CE0B637" w14:textId="77777777" w:rsidR="00F06962" w:rsidRDefault="00F06962" w:rsidP="00F06962"/>
    <w:p w14:paraId="43514078" w14:textId="3FB06F0D" w:rsidR="00BB4BDE" w:rsidRDefault="00F06962" w:rsidP="00F06962">
      <w:r>
        <w:t>design and see the status in python terminal.</w:t>
      </w:r>
    </w:p>
    <w:p w14:paraId="636E40D8" w14:textId="6A104490" w:rsidR="001A7C9E" w:rsidRDefault="001A7C9E" w:rsidP="00F06962"/>
    <w:p w14:paraId="01A7E9CB" w14:textId="21C0CA98" w:rsidR="00F06962" w:rsidRDefault="00F06962" w:rsidP="00F06962"/>
    <w:p w14:paraId="7C28FC61" w14:textId="5A51ED12" w:rsidR="00F06962" w:rsidRDefault="00F06962" w:rsidP="00F06962">
      <w:r>
        <w:rPr>
          <w:noProof/>
          <w:lang w:val="tr-TR" w:eastAsia="tr-TR"/>
        </w:rPr>
        <w:drawing>
          <wp:inline distT="0" distB="0" distL="0" distR="0" wp14:anchorId="7B60E671" wp14:editId="4F758951">
            <wp:extent cx="2152650" cy="99060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9F63" w14:textId="76EF5641" w:rsidR="00F06962" w:rsidRDefault="00F06962" w:rsidP="00F06962"/>
    <w:p w14:paraId="3FB0665D" w14:textId="6CF26EBE" w:rsidR="00F06962" w:rsidRDefault="00F06962" w:rsidP="00F06962">
      <w:r>
        <w:t xml:space="preserve">When we run our code, we can reach here , as an example we are going to parent here. </w:t>
      </w:r>
    </w:p>
    <w:p w14:paraId="2B8F6CC1" w14:textId="4E685883" w:rsidR="00F06962" w:rsidRDefault="00F06962" w:rsidP="00F06962">
      <w:r>
        <w:rPr>
          <w:noProof/>
          <w:lang w:val="tr-TR" w:eastAsia="tr-TR"/>
        </w:rPr>
        <w:drawing>
          <wp:inline distT="0" distB="0" distL="0" distR="0" wp14:anchorId="7C68626A" wp14:editId="4B9483E7">
            <wp:extent cx="1695450" cy="207645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6CEA" w14:textId="0816FFE3" w:rsidR="00F06962" w:rsidRDefault="00F06962" w:rsidP="00F06962"/>
    <w:p w14:paraId="65F36351" w14:textId="6821C370" w:rsidR="00F06962" w:rsidRDefault="00F06962" w:rsidP="00F06962">
      <w:r>
        <w:t xml:space="preserve">When we choose 4. Part, the program asks us for username and password. And if it is true, you can view </w:t>
      </w:r>
    </w:p>
    <w:p w14:paraId="4355C456" w14:textId="77777777" w:rsidR="00F06962" w:rsidRDefault="00F06962" w:rsidP="00F06962"/>
    <w:p w14:paraId="756367C0" w14:textId="02806539" w:rsidR="00F06962" w:rsidRDefault="00F06962" w:rsidP="00F06962">
      <w:r>
        <w:t xml:space="preserve">your student status, or logout and login as a new actor. </w:t>
      </w:r>
    </w:p>
    <w:p w14:paraId="12B7EF1C" w14:textId="355CCFE1" w:rsidR="00F06962" w:rsidRDefault="00F06962" w:rsidP="00F06962"/>
    <w:p w14:paraId="449FB8E3" w14:textId="2970B6A3" w:rsidR="00F06962" w:rsidRDefault="00F06962" w:rsidP="00F06962">
      <w:r>
        <w:rPr>
          <w:noProof/>
          <w:lang w:val="tr-TR" w:eastAsia="tr-TR"/>
        </w:rPr>
        <w:drawing>
          <wp:inline distT="0" distB="0" distL="0" distR="0" wp14:anchorId="641B5AF0" wp14:editId="087C8D38">
            <wp:extent cx="3600450" cy="134302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6547" w14:textId="03F43B26" w:rsidR="00F06962" w:rsidRDefault="00F06962" w:rsidP="00F06962"/>
    <w:p w14:paraId="4B8DD913" w14:textId="14CFBECD" w:rsidR="00F06962" w:rsidRDefault="00F06962" w:rsidP="00F06962">
      <w:r>
        <w:t xml:space="preserve">When you press 1 , you can easily reach the student </w:t>
      </w:r>
      <w:proofErr w:type="spellStart"/>
      <w:r>
        <w:t>hakki</w:t>
      </w:r>
      <w:proofErr w:type="spellEnd"/>
      <w:r>
        <w:t xml:space="preserve"> is present. </w:t>
      </w:r>
    </w:p>
    <w:p w14:paraId="00D7740D" w14:textId="648BC553" w:rsidR="001A7C9E" w:rsidRDefault="001A7C9E" w:rsidP="00F06962"/>
    <w:p w14:paraId="611E009B" w14:textId="570A1E7D" w:rsidR="001A7C9E" w:rsidRDefault="001A7C9E" w:rsidP="00F06962"/>
    <w:p w14:paraId="3A4075A1" w14:textId="55ED819F" w:rsidR="001A7C9E" w:rsidRDefault="001A7C9E" w:rsidP="00F06962"/>
    <w:p w14:paraId="13928C54" w14:textId="781E24A4" w:rsidR="001A7C9E" w:rsidRDefault="001A7C9E" w:rsidP="00F06962"/>
    <w:p w14:paraId="37709546" w14:textId="751B7545" w:rsidR="001A7C9E" w:rsidRDefault="001A7C9E" w:rsidP="00F06962"/>
    <w:p w14:paraId="396EC5E9" w14:textId="69AB6092" w:rsidR="001A7C9E" w:rsidRDefault="001A7C9E" w:rsidP="00F06962"/>
    <w:p w14:paraId="6EA4B493" w14:textId="77777777" w:rsidR="001A7C9E" w:rsidRDefault="001A7C9E" w:rsidP="00F06962"/>
    <w:p w14:paraId="06D67A83" w14:textId="77777777" w:rsidR="00F06962" w:rsidRDefault="00F06962" w:rsidP="00F06962"/>
    <w:p w14:paraId="1C243D0D" w14:textId="77777777" w:rsidR="00F06962" w:rsidRPr="00F06962" w:rsidRDefault="00F06962" w:rsidP="00F06962"/>
    <w:p w14:paraId="69CDE683" w14:textId="28FC0B74" w:rsidR="001A7C9E" w:rsidRDefault="001A7C9E" w:rsidP="00BB4BDE">
      <w:r>
        <w:t xml:space="preserve">We just select actor, which is created by admin , and if you know the admin id and password you can </w:t>
      </w:r>
    </w:p>
    <w:p w14:paraId="788F4806" w14:textId="77777777" w:rsidR="001A7C9E" w:rsidRDefault="001A7C9E" w:rsidP="00BB4BDE"/>
    <w:p w14:paraId="37043674" w14:textId="68501FA1" w:rsidR="00BB4BDE" w:rsidRDefault="001A7C9E" w:rsidP="00BB4BDE">
      <w:r>
        <w:t xml:space="preserve">easily create new actors </w:t>
      </w:r>
    </w:p>
    <w:p w14:paraId="64DA500F" w14:textId="263E30DC" w:rsidR="001A7C9E" w:rsidRDefault="001A7C9E" w:rsidP="00BB4BDE"/>
    <w:p w14:paraId="3AE5207E" w14:textId="1A08AF4D" w:rsidR="001A7C9E" w:rsidRDefault="001A7C9E" w:rsidP="00BB4BDE">
      <w:r>
        <w:rPr>
          <w:noProof/>
          <w:lang w:val="tr-TR" w:eastAsia="tr-TR"/>
        </w:rPr>
        <w:drawing>
          <wp:inline distT="0" distB="0" distL="0" distR="0" wp14:anchorId="19E5377A" wp14:editId="098E14FF">
            <wp:extent cx="2095500" cy="20955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E8F3" w14:textId="7AAA9328" w:rsidR="001A7C9E" w:rsidRDefault="001A7C9E" w:rsidP="00BB4BDE"/>
    <w:p w14:paraId="48FB02C0" w14:textId="10120F65" w:rsidR="001A7C9E" w:rsidRDefault="001A7C9E" w:rsidP="00BB4BDE">
      <w:r>
        <w:t xml:space="preserve">But again , there is a warning here , you have to know the password. If you entered password wrong, it gives an error, </w:t>
      </w:r>
      <w:proofErr w:type="spellStart"/>
      <w:r>
        <w:t>lets</w:t>
      </w:r>
      <w:proofErr w:type="spellEnd"/>
      <w:r>
        <w:t xml:space="preserve"> </w:t>
      </w:r>
      <w:proofErr w:type="gramStart"/>
      <w:r>
        <w:t>try :</w:t>
      </w:r>
      <w:proofErr w:type="gramEnd"/>
    </w:p>
    <w:p w14:paraId="7E867C55" w14:textId="085CBBBF" w:rsidR="001A7C9E" w:rsidRDefault="001A7C9E" w:rsidP="00BB4BDE"/>
    <w:p w14:paraId="689B5365" w14:textId="058AF0E3" w:rsidR="001A7C9E" w:rsidRDefault="001A7C9E" w:rsidP="00BB4BDE">
      <w:r>
        <w:rPr>
          <w:noProof/>
          <w:lang w:val="tr-TR" w:eastAsia="tr-TR"/>
        </w:rPr>
        <w:drawing>
          <wp:inline distT="0" distB="0" distL="0" distR="0" wp14:anchorId="27309CD5" wp14:editId="0EFD70EC">
            <wp:extent cx="2571750" cy="561975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E7F1" w14:textId="6799DA38" w:rsidR="001A7C9E" w:rsidRDefault="001A7C9E" w:rsidP="00BB4BDE"/>
    <w:p w14:paraId="14559619" w14:textId="37D463AC" w:rsidR="001A7C9E" w:rsidRDefault="001A7C9E" w:rsidP="00BB4BDE">
      <w:r>
        <w:t xml:space="preserve">If you are in the correct actor, you can do whatever you want. </w:t>
      </w:r>
      <w:proofErr w:type="gramStart"/>
      <w:r>
        <w:t>( with</w:t>
      </w:r>
      <w:proofErr w:type="gramEnd"/>
      <w:r>
        <w:t xml:space="preserve"> permissions of course )</w:t>
      </w:r>
    </w:p>
    <w:p w14:paraId="16C413BE" w14:textId="77777777" w:rsidR="001A7C9E" w:rsidRPr="00BB4BDE" w:rsidRDefault="001A7C9E" w:rsidP="00BB4BDE"/>
    <w:p w14:paraId="14E2BBF9" w14:textId="757DC8DA" w:rsidR="00BB4BDE" w:rsidRDefault="00BB4BDE" w:rsidP="00BB4BDE">
      <w:pPr>
        <w:jc w:val="center"/>
        <w:rPr>
          <w:sz w:val="36"/>
          <w:szCs w:val="36"/>
        </w:rPr>
      </w:pPr>
    </w:p>
    <w:p w14:paraId="758F3FFD" w14:textId="1396C33A" w:rsidR="00E25742" w:rsidRDefault="00E25742" w:rsidP="00BB4BDE">
      <w:pPr>
        <w:jc w:val="center"/>
        <w:rPr>
          <w:sz w:val="36"/>
          <w:szCs w:val="36"/>
        </w:rPr>
      </w:pPr>
    </w:p>
    <w:p w14:paraId="19CC345B" w14:textId="4A0147F2" w:rsidR="00E25742" w:rsidRDefault="00E25742" w:rsidP="00BB4BDE">
      <w:pPr>
        <w:jc w:val="center"/>
        <w:rPr>
          <w:sz w:val="36"/>
          <w:szCs w:val="36"/>
        </w:rPr>
      </w:pPr>
    </w:p>
    <w:p w14:paraId="2E31F44B" w14:textId="4D75B1DE" w:rsidR="00E25742" w:rsidRDefault="00E25742" w:rsidP="00BB4BDE">
      <w:pPr>
        <w:jc w:val="center"/>
        <w:rPr>
          <w:sz w:val="36"/>
          <w:szCs w:val="36"/>
        </w:rPr>
      </w:pPr>
    </w:p>
    <w:p w14:paraId="37357C92" w14:textId="19F8CE99" w:rsidR="00E25742" w:rsidRDefault="00E25742" w:rsidP="00BB4BDE">
      <w:pPr>
        <w:jc w:val="center"/>
        <w:rPr>
          <w:sz w:val="36"/>
          <w:szCs w:val="36"/>
        </w:rPr>
      </w:pPr>
    </w:p>
    <w:p w14:paraId="791A8A16" w14:textId="0A306B47" w:rsidR="00E25742" w:rsidRDefault="00E25742" w:rsidP="00BB4BDE">
      <w:pPr>
        <w:jc w:val="center"/>
        <w:rPr>
          <w:sz w:val="36"/>
          <w:szCs w:val="36"/>
        </w:rPr>
      </w:pPr>
    </w:p>
    <w:p w14:paraId="7E902AE0" w14:textId="7BC9DA64" w:rsidR="00E25742" w:rsidRDefault="00E25742" w:rsidP="00BB4BDE">
      <w:pPr>
        <w:jc w:val="center"/>
        <w:rPr>
          <w:sz w:val="36"/>
          <w:szCs w:val="36"/>
        </w:rPr>
      </w:pPr>
    </w:p>
    <w:p w14:paraId="09CC3AD3" w14:textId="7AF953F1" w:rsidR="00E25742" w:rsidRDefault="00E25742" w:rsidP="00BB4BDE">
      <w:pPr>
        <w:jc w:val="center"/>
        <w:rPr>
          <w:sz w:val="36"/>
          <w:szCs w:val="36"/>
        </w:rPr>
      </w:pPr>
    </w:p>
    <w:p w14:paraId="4A163398" w14:textId="50C62F8D" w:rsidR="00E25742" w:rsidRDefault="00E25742" w:rsidP="00BB4BDE">
      <w:pPr>
        <w:jc w:val="center"/>
        <w:rPr>
          <w:sz w:val="36"/>
          <w:szCs w:val="36"/>
        </w:rPr>
      </w:pPr>
    </w:p>
    <w:p w14:paraId="5E1B0C30" w14:textId="4EAF70B8" w:rsidR="00E25742" w:rsidRDefault="00E25742" w:rsidP="00BB4BDE">
      <w:pPr>
        <w:jc w:val="center"/>
        <w:rPr>
          <w:sz w:val="36"/>
          <w:szCs w:val="36"/>
        </w:rPr>
      </w:pPr>
    </w:p>
    <w:p w14:paraId="3B84102C" w14:textId="546D2CD8" w:rsidR="00E25742" w:rsidRDefault="00E25742" w:rsidP="00BB4BDE">
      <w:pPr>
        <w:jc w:val="center"/>
        <w:rPr>
          <w:sz w:val="36"/>
          <w:szCs w:val="36"/>
        </w:rPr>
      </w:pPr>
    </w:p>
    <w:p w14:paraId="7B5E3188" w14:textId="679F3127" w:rsidR="00E25742" w:rsidRDefault="00E25742" w:rsidP="00BB4BDE">
      <w:pPr>
        <w:jc w:val="center"/>
        <w:rPr>
          <w:sz w:val="36"/>
          <w:szCs w:val="36"/>
        </w:rPr>
      </w:pPr>
    </w:p>
    <w:p w14:paraId="612DA405" w14:textId="2EFA4183" w:rsidR="00E25742" w:rsidRDefault="00E25742" w:rsidP="00BB4BDE">
      <w:pPr>
        <w:jc w:val="center"/>
        <w:rPr>
          <w:sz w:val="36"/>
          <w:szCs w:val="36"/>
        </w:rPr>
      </w:pPr>
    </w:p>
    <w:p w14:paraId="51B0156E" w14:textId="6B330ACE" w:rsidR="00E25742" w:rsidRDefault="00E25742" w:rsidP="00BB4BDE">
      <w:pPr>
        <w:jc w:val="center"/>
        <w:rPr>
          <w:sz w:val="36"/>
          <w:szCs w:val="36"/>
        </w:rPr>
      </w:pPr>
    </w:p>
    <w:p w14:paraId="2032659E" w14:textId="48711DB6" w:rsidR="00E25742" w:rsidRDefault="00E25742" w:rsidP="00BB4BDE">
      <w:pPr>
        <w:jc w:val="center"/>
        <w:rPr>
          <w:sz w:val="36"/>
          <w:szCs w:val="36"/>
        </w:rPr>
      </w:pPr>
    </w:p>
    <w:p w14:paraId="368DBB9D" w14:textId="6484015E" w:rsidR="00E25742" w:rsidRDefault="00E25742" w:rsidP="00E25742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</w:t>
      </w:r>
      <w:r w:rsidRPr="00E25742">
        <w:rPr>
          <w:color w:val="000000"/>
          <w:sz w:val="36"/>
          <w:szCs w:val="36"/>
        </w:rPr>
        <w:t xml:space="preserve">onducted </w:t>
      </w:r>
      <w:r>
        <w:rPr>
          <w:color w:val="000000"/>
          <w:sz w:val="36"/>
          <w:szCs w:val="36"/>
        </w:rPr>
        <w:t>T</w:t>
      </w:r>
      <w:r w:rsidRPr="00E25742">
        <w:rPr>
          <w:color w:val="000000"/>
          <w:sz w:val="36"/>
          <w:szCs w:val="36"/>
        </w:rPr>
        <w:t xml:space="preserve">ests </w:t>
      </w:r>
      <w:r>
        <w:rPr>
          <w:color w:val="000000"/>
          <w:sz w:val="36"/>
          <w:szCs w:val="36"/>
        </w:rPr>
        <w:t>and</w:t>
      </w:r>
      <w:r w:rsidRPr="00E25742"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T</w:t>
      </w:r>
      <w:r w:rsidRPr="00E25742">
        <w:rPr>
          <w:color w:val="000000"/>
          <w:sz w:val="36"/>
          <w:szCs w:val="36"/>
        </w:rPr>
        <w:t xml:space="preserve">heir </w:t>
      </w:r>
      <w:r>
        <w:rPr>
          <w:color w:val="000000"/>
          <w:sz w:val="36"/>
          <w:szCs w:val="36"/>
        </w:rPr>
        <w:t>R</w:t>
      </w:r>
      <w:r w:rsidRPr="00E25742">
        <w:rPr>
          <w:color w:val="000000"/>
          <w:sz w:val="36"/>
          <w:szCs w:val="36"/>
        </w:rPr>
        <w:t>esults</w:t>
      </w:r>
    </w:p>
    <w:p w14:paraId="5830DBF5" w14:textId="77777777" w:rsidR="00E25742" w:rsidRDefault="00E25742" w:rsidP="00E25742">
      <w:pPr>
        <w:rPr>
          <w:color w:val="000000"/>
          <w:sz w:val="28"/>
          <w:szCs w:val="28"/>
        </w:rPr>
      </w:pPr>
    </w:p>
    <w:p w14:paraId="60E2AA22" w14:textId="11B3C02E" w:rsidR="00E25742" w:rsidRDefault="00E25742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Let’s try all </w:t>
      </w:r>
      <w:proofErr w:type="gramStart"/>
      <w:r w:rsidR="00D1390E">
        <w:rPr>
          <w:color w:val="000000"/>
          <w:sz w:val="28"/>
          <w:szCs w:val="28"/>
        </w:rPr>
        <w:t xml:space="preserve">actors </w:t>
      </w:r>
      <w:r>
        <w:rPr>
          <w:color w:val="000000"/>
          <w:sz w:val="28"/>
          <w:szCs w:val="28"/>
        </w:rPr>
        <w:t xml:space="preserve"> </w:t>
      </w:r>
      <w:r w:rsidR="00D1390E">
        <w:rPr>
          <w:color w:val="000000"/>
          <w:sz w:val="28"/>
          <w:szCs w:val="28"/>
        </w:rPr>
        <w:t>here</w:t>
      </w:r>
      <w:proofErr w:type="gramEnd"/>
      <w:r w:rsidR="00D1390E">
        <w:rPr>
          <w:color w:val="000000"/>
          <w:sz w:val="28"/>
          <w:szCs w:val="28"/>
        </w:rPr>
        <w:t xml:space="preserve"> : </w:t>
      </w:r>
    </w:p>
    <w:p w14:paraId="296ADB94" w14:textId="037673B1" w:rsidR="00D1390E" w:rsidRDefault="00D1390E" w:rsidP="00E25742">
      <w:pPr>
        <w:rPr>
          <w:color w:val="000000"/>
          <w:sz w:val="28"/>
          <w:szCs w:val="28"/>
        </w:rPr>
      </w:pPr>
    </w:p>
    <w:p w14:paraId="7241063E" w14:textId="75205E24" w:rsidR="00D1390E" w:rsidRDefault="00D1390E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605C4929" wp14:editId="4F6F9B56">
            <wp:extent cx="1495425" cy="1066800"/>
            <wp:effectExtent l="0" t="0" r="9525" b="0"/>
            <wp:docPr id="8" name="Picture 8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06A" w14:textId="27F34DBB" w:rsidR="00D1390E" w:rsidRDefault="00D1390E" w:rsidP="00E25742">
      <w:pPr>
        <w:rPr>
          <w:color w:val="000000"/>
          <w:sz w:val="28"/>
          <w:szCs w:val="28"/>
        </w:rPr>
      </w:pPr>
    </w:p>
    <w:p w14:paraId="3BF9D613" w14:textId="5F324A73" w:rsidR="00D1390E" w:rsidRDefault="00D1390E" w:rsidP="00D1390E">
      <w:pPr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First, this is our login panel, we are choosing our actor as a student </w:t>
      </w:r>
      <w:proofErr w:type="gramStart"/>
      <w:r>
        <w:rPr>
          <w:color w:val="000000"/>
          <w:sz w:val="28"/>
          <w:szCs w:val="28"/>
        </w:rPr>
        <w:t>first .</w:t>
      </w:r>
      <w:proofErr w:type="gramEnd"/>
    </w:p>
    <w:p w14:paraId="19D95002" w14:textId="40DF105A" w:rsidR="00D1390E" w:rsidRDefault="00D1390E" w:rsidP="00E25742">
      <w:pPr>
        <w:rPr>
          <w:color w:val="000000"/>
          <w:sz w:val="28"/>
          <w:szCs w:val="28"/>
        </w:rPr>
      </w:pPr>
    </w:p>
    <w:p w14:paraId="48832C4E" w14:textId="3BB8132B" w:rsidR="00D1390E" w:rsidRDefault="00D1390E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43F27E7C" wp14:editId="48EB4359">
            <wp:extent cx="2971800" cy="18954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803A" w14:textId="4DDEEF2F" w:rsidR="00D1390E" w:rsidRDefault="00D1390E" w:rsidP="00E25742">
      <w:pPr>
        <w:rPr>
          <w:color w:val="000000"/>
          <w:sz w:val="28"/>
          <w:szCs w:val="28"/>
        </w:rPr>
      </w:pPr>
    </w:p>
    <w:p w14:paraId="7C8ACE2A" w14:textId="5BAE0DDE" w:rsidR="00D1390E" w:rsidRDefault="00D1390E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When we choose student, we can easily see our attendance </w:t>
      </w:r>
      <w:proofErr w:type="gramStart"/>
      <w:r>
        <w:rPr>
          <w:color w:val="000000"/>
          <w:sz w:val="28"/>
          <w:szCs w:val="28"/>
        </w:rPr>
        <w:t>here .</w:t>
      </w:r>
      <w:proofErr w:type="gramEnd"/>
    </w:p>
    <w:p w14:paraId="3F56D53D" w14:textId="013F6BF7" w:rsidR="00D1390E" w:rsidRDefault="00D1390E" w:rsidP="00E25742">
      <w:pPr>
        <w:rPr>
          <w:color w:val="000000"/>
          <w:sz w:val="28"/>
          <w:szCs w:val="28"/>
        </w:rPr>
      </w:pPr>
    </w:p>
    <w:p w14:paraId="688AF7F5" w14:textId="77777777" w:rsidR="00D1390E" w:rsidRDefault="00D1390E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FCE7A94" w14:textId="77777777" w:rsidR="00D1390E" w:rsidRDefault="00D1390E" w:rsidP="00E25742">
      <w:pPr>
        <w:rPr>
          <w:color w:val="000000"/>
          <w:sz w:val="28"/>
          <w:szCs w:val="28"/>
        </w:rPr>
      </w:pPr>
    </w:p>
    <w:p w14:paraId="4890470F" w14:textId="77777777" w:rsidR="00D1390E" w:rsidRDefault="00D1390E" w:rsidP="00E25742">
      <w:pPr>
        <w:rPr>
          <w:color w:val="000000"/>
          <w:sz w:val="28"/>
          <w:szCs w:val="28"/>
        </w:rPr>
      </w:pPr>
    </w:p>
    <w:p w14:paraId="24335A19" w14:textId="77777777" w:rsidR="00D1390E" w:rsidRDefault="00D1390E" w:rsidP="00E25742">
      <w:pPr>
        <w:rPr>
          <w:color w:val="000000"/>
          <w:sz w:val="28"/>
          <w:szCs w:val="28"/>
        </w:rPr>
      </w:pPr>
    </w:p>
    <w:p w14:paraId="623D74E5" w14:textId="77777777" w:rsidR="00D1390E" w:rsidRDefault="00D1390E" w:rsidP="00E25742">
      <w:pPr>
        <w:rPr>
          <w:color w:val="000000"/>
          <w:sz w:val="28"/>
          <w:szCs w:val="28"/>
        </w:rPr>
      </w:pPr>
    </w:p>
    <w:p w14:paraId="0D929CBD" w14:textId="77777777" w:rsidR="00D1390E" w:rsidRDefault="00D1390E" w:rsidP="00E25742">
      <w:pPr>
        <w:rPr>
          <w:color w:val="000000"/>
          <w:sz w:val="28"/>
          <w:szCs w:val="28"/>
        </w:rPr>
      </w:pPr>
    </w:p>
    <w:p w14:paraId="59C99304" w14:textId="77777777" w:rsidR="00D1390E" w:rsidRDefault="00D1390E" w:rsidP="00E25742">
      <w:pPr>
        <w:rPr>
          <w:color w:val="000000"/>
          <w:sz w:val="28"/>
          <w:szCs w:val="28"/>
        </w:rPr>
      </w:pPr>
    </w:p>
    <w:p w14:paraId="6B11E9D7" w14:textId="77777777" w:rsidR="00D1390E" w:rsidRDefault="00D1390E" w:rsidP="00E25742">
      <w:pPr>
        <w:rPr>
          <w:color w:val="000000"/>
          <w:sz w:val="28"/>
          <w:szCs w:val="28"/>
        </w:rPr>
      </w:pPr>
    </w:p>
    <w:p w14:paraId="4E787913" w14:textId="77777777" w:rsidR="00D1390E" w:rsidRDefault="00D1390E" w:rsidP="00E25742">
      <w:pPr>
        <w:rPr>
          <w:color w:val="000000"/>
          <w:sz w:val="28"/>
          <w:szCs w:val="28"/>
        </w:rPr>
      </w:pPr>
    </w:p>
    <w:p w14:paraId="190417E6" w14:textId="77777777" w:rsidR="00D1390E" w:rsidRDefault="00D1390E" w:rsidP="00E25742">
      <w:pPr>
        <w:rPr>
          <w:color w:val="000000"/>
          <w:sz w:val="28"/>
          <w:szCs w:val="28"/>
        </w:rPr>
      </w:pPr>
    </w:p>
    <w:p w14:paraId="4CB57EBC" w14:textId="77777777" w:rsidR="00D1390E" w:rsidRDefault="00D1390E" w:rsidP="00E25742">
      <w:pPr>
        <w:rPr>
          <w:color w:val="000000"/>
          <w:sz w:val="28"/>
          <w:szCs w:val="28"/>
        </w:rPr>
      </w:pPr>
    </w:p>
    <w:p w14:paraId="4AE1A6B2" w14:textId="77777777" w:rsidR="00D1390E" w:rsidRDefault="00D1390E" w:rsidP="00E25742">
      <w:pPr>
        <w:rPr>
          <w:color w:val="000000"/>
          <w:sz w:val="28"/>
          <w:szCs w:val="28"/>
        </w:rPr>
      </w:pPr>
    </w:p>
    <w:p w14:paraId="149A5935" w14:textId="77777777" w:rsidR="00D1390E" w:rsidRDefault="00D1390E" w:rsidP="00E25742">
      <w:pPr>
        <w:rPr>
          <w:color w:val="000000"/>
          <w:sz w:val="28"/>
          <w:szCs w:val="28"/>
        </w:rPr>
      </w:pPr>
    </w:p>
    <w:p w14:paraId="0D4F254B" w14:textId="77777777" w:rsidR="00D1390E" w:rsidRDefault="00D1390E" w:rsidP="00E25742">
      <w:pPr>
        <w:rPr>
          <w:color w:val="000000"/>
          <w:sz w:val="28"/>
          <w:szCs w:val="28"/>
        </w:rPr>
      </w:pPr>
    </w:p>
    <w:p w14:paraId="7ED88044" w14:textId="77777777" w:rsidR="00D1390E" w:rsidRDefault="00D1390E" w:rsidP="00E25742">
      <w:pPr>
        <w:rPr>
          <w:color w:val="000000"/>
          <w:sz w:val="28"/>
          <w:szCs w:val="28"/>
        </w:rPr>
      </w:pPr>
    </w:p>
    <w:p w14:paraId="5364E87A" w14:textId="77777777" w:rsidR="00D1390E" w:rsidRDefault="00D1390E" w:rsidP="00E25742">
      <w:pPr>
        <w:rPr>
          <w:color w:val="000000"/>
          <w:sz w:val="28"/>
          <w:szCs w:val="28"/>
        </w:rPr>
      </w:pPr>
    </w:p>
    <w:p w14:paraId="2518E245" w14:textId="77777777" w:rsidR="00D1390E" w:rsidRDefault="00D1390E" w:rsidP="00E25742">
      <w:pPr>
        <w:rPr>
          <w:color w:val="000000"/>
          <w:sz w:val="28"/>
          <w:szCs w:val="28"/>
        </w:rPr>
      </w:pPr>
    </w:p>
    <w:p w14:paraId="7D038B03" w14:textId="7BA1D731" w:rsidR="00D1390E" w:rsidRDefault="00D1390E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Then </w:t>
      </w:r>
      <w:proofErr w:type="gramStart"/>
      <w:r>
        <w:rPr>
          <w:color w:val="000000"/>
          <w:sz w:val="28"/>
          <w:szCs w:val="28"/>
        </w:rPr>
        <w:t>second ,</w:t>
      </w:r>
      <w:proofErr w:type="gramEnd"/>
      <w:r>
        <w:rPr>
          <w:color w:val="000000"/>
          <w:sz w:val="28"/>
          <w:szCs w:val="28"/>
        </w:rPr>
        <w:t xml:space="preserve"> we choose as a teacher : </w:t>
      </w:r>
    </w:p>
    <w:p w14:paraId="0AC96080" w14:textId="77777777" w:rsidR="00D1390E" w:rsidRDefault="00D1390E" w:rsidP="00E25742">
      <w:pPr>
        <w:rPr>
          <w:color w:val="000000"/>
          <w:sz w:val="28"/>
          <w:szCs w:val="28"/>
        </w:rPr>
      </w:pPr>
    </w:p>
    <w:p w14:paraId="06C45511" w14:textId="19745EF0" w:rsidR="00D1390E" w:rsidRDefault="00D1390E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7E99C7DC" wp14:editId="7A6007FD">
            <wp:extent cx="2543175" cy="198120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206AD6A9" wp14:editId="6EFCE2E6">
            <wp:extent cx="4714875" cy="1695450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E608" w14:textId="23F68697" w:rsidR="00D1390E" w:rsidRDefault="00D1390E" w:rsidP="00E25742">
      <w:pPr>
        <w:rPr>
          <w:color w:val="000000"/>
          <w:sz w:val="28"/>
          <w:szCs w:val="28"/>
        </w:rPr>
      </w:pPr>
    </w:p>
    <w:p w14:paraId="439625D9" w14:textId="3C14D5B5" w:rsidR="00D1390E" w:rsidRDefault="00D1390E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We can see the status is changing so function is work, and you can see the date as well.</w:t>
      </w:r>
    </w:p>
    <w:p w14:paraId="06575C78" w14:textId="77777777" w:rsidR="00D1390E" w:rsidRDefault="00D1390E" w:rsidP="00E25742">
      <w:pPr>
        <w:rPr>
          <w:color w:val="000000"/>
          <w:sz w:val="28"/>
          <w:szCs w:val="28"/>
        </w:rPr>
      </w:pPr>
    </w:p>
    <w:p w14:paraId="41DFD785" w14:textId="72874836" w:rsidR="00D1390E" w:rsidRDefault="00D1390E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390BD9C6" wp14:editId="16AE5467">
            <wp:extent cx="3543300" cy="21145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2A2A" w14:textId="1460727D" w:rsidR="00D1390E" w:rsidRDefault="00D1390E" w:rsidP="00E25742">
      <w:pPr>
        <w:rPr>
          <w:color w:val="000000"/>
          <w:sz w:val="28"/>
          <w:szCs w:val="28"/>
        </w:rPr>
      </w:pPr>
    </w:p>
    <w:p w14:paraId="5314E818" w14:textId="526495A3" w:rsidR="00D1390E" w:rsidRDefault="00D1390E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And also the second option is very </w:t>
      </w:r>
      <w:proofErr w:type="gramStart"/>
      <w:r>
        <w:rPr>
          <w:color w:val="000000"/>
          <w:sz w:val="28"/>
          <w:szCs w:val="28"/>
        </w:rPr>
        <w:t>useful ,</w:t>
      </w:r>
      <w:proofErr w:type="gramEnd"/>
      <w:r>
        <w:rPr>
          <w:color w:val="000000"/>
          <w:sz w:val="28"/>
          <w:szCs w:val="28"/>
        </w:rPr>
        <w:t xml:space="preserve"> teacher can reach all the register attendance and dates. </w:t>
      </w:r>
    </w:p>
    <w:p w14:paraId="5CD17795" w14:textId="77CD7503" w:rsidR="00D1390E" w:rsidRDefault="00D1390E" w:rsidP="00E25742">
      <w:pPr>
        <w:rPr>
          <w:color w:val="000000"/>
          <w:sz w:val="28"/>
          <w:szCs w:val="28"/>
        </w:rPr>
      </w:pPr>
    </w:p>
    <w:p w14:paraId="200EFC63" w14:textId="559BD901" w:rsidR="00D1390E" w:rsidRDefault="00D1390E" w:rsidP="00E25742">
      <w:pPr>
        <w:rPr>
          <w:color w:val="000000"/>
          <w:sz w:val="28"/>
          <w:szCs w:val="28"/>
        </w:rPr>
      </w:pPr>
    </w:p>
    <w:p w14:paraId="56E0D8B9" w14:textId="0AE7177D" w:rsidR="00D1390E" w:rsidRDefault="00D1390E" w:rsidP="00E25742">
      <w:pPr>
        <w:rPr>
          <w:color w:val="000000"/>
          <w:sz w:val="28"/>
          <w:szCs w:val="28"/>
        </w:rPr>
      </w:pPr>
    </w:p>
    <w:p w14:paraId="5E7CC790" w14:textId="7400BF25" w:rsidR="00D1390E" w:rsidRDefault="00D1390E" w:rsidP="00E25742">
      <w:pPr>
        <w:rPr>
          <w:color w:val="000000"/>
          <w:sz w:val="28"/>
          <w:szCs w:val="28"/>
        </w:rPr>
      </w:pPr>
    </w:p>
    <w:p w14:paraId="5BB1D47E" w14:textId="5031CEE6" w:rsidR="00D1390E" w:rsidRDefault="00D1390E" w:rsidP="00E25742">
      <w:pPr>
        <w:rPr>
          <w:color w:val="000000"/>
          <w:sz w:val="28"/>
          <w:szCs w:val="28"/>
        </w:rPr>
      </w:pPr>
    </w:p>
    <w:p w14:paraId="21DB2154" w14:textId="6E9A49D6" w:rsidR="00D1390E" w:rsidRDefault="00D1390E" w:rsidP="00E25742">
      <w:pPr>
        <w:rPr>
          <w:color w:val="000000"/>
          <w:sz w:val="28"/>
          <w:szCs w:val="28"/>
        </w:rPr>
      </w:pPr>
    </w:p>
    <w:p w14:paraId="300F8B08" w14:textId="5F558826" w:rsidR="00D1390E" w:rsidRDefault="00D1390E" w:rsidP="00E25742">
      <w:pPr>
        <w:rPr>
          <w:color w:val="000000"/>
          <w:sz w:val="28"/>
          <w:szCs w:val="28"/>
        </w:rPr>
      </w:pPr>
    </w:p>
    <w:p w14:paraId="6F54F643" w14:textId="44021F46" w:rsidR="00D1390E" w:rsidRDefault="00D1390E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Lets try the chair </w:t>
      </w:r>
      <w:proofErr w:type="gramStart"/>
      <w:r>
        <w:rPr>
          <w:color w:val="000000"/>
          <w:sz w:val="28"/>
          <w:szCs w:val="28"/>
        </w:rPr>
        <w:t xml:space="preserve">too </w:t>
      </w:r>
      <w:r w:rsidR="000C3A96">
        <w:rPr>
          <w:color w:val="000000"/>
          <w:sz w:val="28"/>
          <w:szCs w:val="28"/>
        </w:rPr>
        <w:t>:</w:t>
      </w:r>
      <w:proofErr w:type="gramEnd"/>
      <w:r w:rsidR="000C3A96">
        <w:rPr>
          <w:color w:val="000000"/>
          <w:sz w:val="28"/>
          <w:szCs w:val="28"/>
        </w:rPr>
        <w:t xml:space="preserve"> </w:t>
      </w:r>
      <w:r w:rsidR="000C3A96">
        <w:rPr>
          <w:color w:val="000000"/>
          <w:sz w:val="28"/>
          <w:szCs w:val="28"/>
        </w:rPr>
        <w:br/>
      </w:r>
    </w:p>
    <w:p w14:paraId="743B0CA9" w14:textId="6651ABAF" w:rsidR="000C3A96" w:rsidRDefault="000C3A9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4D676BAB" wp14:editId="139A6600">
            <wp:extent cx="2390775" cy="1952625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4BBD" w14:textId="7F4A7277" w:rsidR="000C3A96" w:rsidRDefault="000C3A96" w:rsidP="00E25742">
      <w:pPr>
        <w:rPr>
          <w:color w:val="000000"/>
          <w:sz w:val="28"/>
          <w:szCs w:val="28"/>
        </w:rPr>
      </w:pPr>
    </w:p>
    <w:p w14:paraId="66163324" w14:textId="6D8B9AAC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you can see chair can view all student registers. </w:t>
      </w:r>
    </w:p>
    <w:p w14:paraId="1FB9AFB3" w14:textId="31961934" w:rsidR="000C3A96" w:rsidRDefault="000C3A96" w:rsidP="00E25742">
      <w:pPr>
        <w:rPr>
          <w:color w:val="000000"/>
          <w:sz w:val="28"/>
          <w:szCs w:val="28"/>
        </w:rPr>
      </w:pPr>
    </w:p>
    <w:p w14:paraId="6651BC0D" w14:textId="1AE5DA9E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Lets try to fourth one , parent :</w:t>
      </w:r>
    </w:p>
    <w:p w14:paraId="7F00A6F4" w14:textId="4678D00F" w:rsidR="000C3A96" w:rsidRDefault="000C3A96" w:rsidP="00E25742">
      <w:pPr>
        <w:rPr>
          <w:color w:val="000000"/>
          <w:sz w:val="28"/>
          <w:szCs w:val="28"/>
        </w:rPr>
      </w:pPr>
    </w:p>
    <w:p w14:paraId="23D2A23F" w14:textId="394BDD8B" w:rsidR="000C3A96" w:rsidRDefault="000C3A9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4F31154E" wp14:editId="290B37C4">
            <wp:extent cx="3552825" cy="1981200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FF6E" w14:textId="5919E1F2" w:rsidR="000C3A96" w:rsidRDefault="000C3A96" w:rsidP="00E25742">
      <w:pPr>
        <w:rPr>
          <w:color w:val="000000"/>
          <w:sz w:val="28"/>
          <w:szCs w:val="28"/>
        </w:rPr>
      </w:pPr>
    </w:p>
    <w:p w14:paraId="50FDE997" w14:textId="7ABA976B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we can see </w:t>
      </w:r>
      <w:proofErr w:type="gramStart"/>
      <w:r>
        <w:rPr>
          <w:color w:val="000000"/>
          <w:sz w:val="28"/>
          <w:szCs w:val="28"/>
        </w:rPr>
        <w:t>here ,</w:t>
      </w:r>
      <w:proofErr w:type="gramEnd"/>
      <w:r>
        <w:rPr>
          <w:color w:val="000000"/>
          <w:sz w:val="28"/>
          <w:szCs w:val="28"/>
        </w:rPr>
        <w:t xml:space="preserve"> parent is only can see his child status .</w:t>
      </w:r>
    </w:p>
    <w:p w14:paraId="634FE3B2" w14:textId="0ADF1F60" w:rsidR="000C3A96" w:rsidRDefault="000C3A96" w:rsidP="00E25742">
      <w:pPr>
        <w:rPr>
          <w:color w:val="000000"/>
          <w:sz w:val="28"/>
          <w:szCs w:val="28"/>
        </w:rPr>
      </w:pPr>
    </w:p>
    <w:p w14:paraId="2CC35515" w14:textId="5CA3CABD" w:rsidR="000C3A96" w:rsidRDefault="000C3A96" w:rsidP="00E25742">
      <w:pPr>
        <w:rPr>
          <w:color w:val="000000"/>
          <w:sz w:val="28"/>
          <w:szCs w:val="28"/>
        </w:rPr>
      </w:pPr>
    </w:p>
    <w:p w14:paraId="12A592C6" w14:textId="74FC6ECC" w:rsidR="000C3A96" w:rsidRDefault="000C3A96" w:rsidP="00E25742">
      <w:pPr>
        <w:rPr>
          <w:color w:val="000000"/>
          <w:sz w:val="28"/>
          <w:szCs w:val="28"/>
        </w:rPr>
      </w:pPr>
    </w:p>
    <w:p w14:paraId="13338325" w14:textId="3A3ADFCF" w:rsidR="000C3A96" w:rsidRDefault="000C3A96" w:rsidP="00E25742">
      <w:pPr>
        <w:rPr>
          <w:color w:val="000000"/>
          <w:sz w:val="28"/>
          <w:szCs w:val="28"/>
        </w:rPr>
      </w:pPr>
    </w:p>
    <w:p w14:paraId="7FA8D8F8" w14:textId="0B989AF5" w:rsidR="000C3A96" w:rsidRDefault="000C3A96" w:rsidP="00E25742">
      <w:pPr>
        <w:rPr>
          <w:color w:val="000000"/>
          <w:sz w:val="28"/>
          <w:szCs w:val="28"/>
        </w:rPr>
      </w:pPr>
    </w:p>
    <w:p w14:paraId="787D5C07" w14:textId="7C406D21" w:rsidR="000C3A96" w:rsidRDefault="000C3A96" w:rsidP="00E25742">
      <w:pPr>
        <w:rPr>
          <w:color w:val="000000"/>
          <w:sz w:val="28"/>
          <w:szCs w:val="28"/>
        </w:rPr>
      </w:pPr>
    </w:p>
    <w:p w14:paraId="4EA77D1A" w14:textId="0A7740DD" w:rsidR="000C3A96" w:rsidRDefault="000C3A96" w:rsidP="00E25742">
      <w:pPr>
        <w:rPr>
          <w:color w:val="000000"/>
          <w:sz w:val="28"/>
          <w:szCs w:val="28"/>
        </w:rPr>
      </w:pPr>
    </w:p>
    <w:p w14:paraId="1C001FC6" w14:textId="4BCFBF54" w:rsidR="000C3A96" w:rsidRDefault="000C3A96" w:rsidP="00E25742">
      <w:pPr>
        <w:rPr>
          <w:color w:val="000000"/>
          <w:sz w:val="28"/>
          <w:szCs w:val="28"/>
        </w:rPr>
      </w:pPr>
    </w:p>
    <w:p w14:paraId="7BEBCF88" w14:textId="20858254" w:rsidR="000C3A96" w:rsidRDefault="000C3A96" w:rsidP="00E25742">
      <w:pPr>
        <w:rPr>
          <w:color w:val="000000"/>
          <w:sz w:val="28"/>
          <w:szCs w:val="28"/>
        </w:rPr>
      </w:pPr>
    </w:p>
    <w:p w14:paraId="3CE595FA" w14:textId="4EB759E8" w:rsidR="000C3A96" w:rsidRDefault="000C3A96" w:rsidP="00E25742">
      <w:pPr>
        <w:rPr>
          <w:color w:val="000000"/>
          <w:sz w:val="28"/>
          <w:szCs w:val="28"/>
        </w:rPr>
      </w:pPr>
    </w:p>
    <w:p w14:paraId="6B00FB0F" w14:textId="1FAC703A" w:rsidR="000C3A96" w:rsidRDefault="000C3A96" w:rsidP="00E25742">
      <w:pPr>
        <w:rPr>
          <w:color w:val="000000"/>
          <w:sz w:val="28"/>
          <w:szCs w:val="28"/>
        </w:rPr>
      </w:pPr>
    </w:p>
    <w:p w14:paraId="355A2BA0" w14:textId="5F4868B2" w:rsidR="000C3A96" w:rsidRDefault="000C3A96" w:rsidP="00E25742">
      <w:pPr>
        <w:rPr>
          <w:color w:val="000000"/>
          <w:sz w:val="28"/>
          <w:szCs w:val="28"/>
        </w:rPr>
      </w:pPr>
    </w:p>
    <w:p w14:paraId="77E5711E" w14:textId="383180CA" w:rsidR="000C3A96" w:rsidRDefault="000C3A96" w:rsidP="00E25742">
      <w:pPr>
        <w:rPr>
          <w:color w:val="000000"/>
          <w:sz w:val="28"/>
          <w:szCs w:val="28"/>
        </w:rPr>
      </w:pPr>
    </w:p>
    <w:p w14:paraId="5E2686A5" w14:textId="070849CD" w:rsidR="000C3A96" w:rsidRDefault="000C3A96" w:rsidP="00E25742">
      <w:pPr>
        <w:rPr>
          <w:color w:val="000000"/>
          <w:sz w:val="28"/>
          <w:szCs w:val="28"/>
        </w:rPr>
      </w:pPr>
    </w:p>
    <w:p w14:paraId="6403F97D" w14:textId="07871D36" w:rsidR="000C3A96" w:rsidRDefault="000C3A96" w:rsidP="00E25742">
      <w:pPr>
        <w:rPr>
          <w:color w:val="000000"/>
          <w:sz w:val="28"/>
          <w:szCs w:val="28"/>
        </w:rPr>
      </w:pPr>
    </w:p>
    <w:p w14:paraId="65784A33" w14:textId="52C37F76" w:rsidR="000C3A96" w:rsidRDefault="000C3A96" w:rsidP="00E25742">
      <w:pPr>
        <w:rPr>
          <w:color w:val="000000"/>
          <w:sz w:val="28"/>
          <w:szCs w:val="28"/>
        </w:rPr>
      </w:pPr>
    </w:p>
    <w:p w14:paraId="30FDB227" w14:textId="0FA8454F" w:rsidR="000C3A96" w:rsidRDefault="000C3A96" w:rsidP="00E25742">
      <w:pPr>
        <w:rPr>
          <w:color w:val="000000"/>
          <w:sz w:val="28"/>
          <w:szCs w:val="28"/>
        </w:rPr>
      </w:pPr>
    </w:p>
    <w:p w14:paraId="45779196" w14:textId="1718EF93" w:rsidR="000C3A96" w:rsidRDefault="000C3A96" w:rsidP="00E25742">
      <w:pPr>
        <w:rPr>
          <w:color w:val="000000"/>
          <w:sz w:val="28"/>
          <w:szCs w:val="28"/>
        </w:rPr>
      </w:pPr>
    </w:p>
    <w:p w14:paraId="32ABAA34" w14:textId="76267688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Now the last one, and most functional one </w:t>
      </w:r>
      <w:proofErr w:type="gramStart"/>
      <w:r>
        <w:rPr>
          <w:color w:val="000000"/>
          <w:sz w:val="28"/>
          <w:szCs w:val="28"/>
        </w:rPr>
        <w:t>admin :</w:t>
      </w:r>
      <w:proofErr w:type="gramEnd"/>
      <w:r>
        <w:rPr>
          <w:color w:val="000000"/>
          <w:sz w:val="28"/>
          <w:szCs w:val="28"/>
        </w:rPr>
        <w:t xml:space="preserve"> </w:t>
      </w:r>
    </w:p>
    <w:p w14:paraId="3C9E4108" w14:textId="1E31B30A" w:rsidR="000C3A96" w:rsidRDefault="000C3A96" w:rsidP="00E25742">
      <w:pPr>
        <w:rPr>
          <w:color w:val="000000"/>
          <w:sz w:val="28"/>
          <w:szCs w:val="28"/>
        </w:rPr>
      </w:pPr>
    </w:p>
    <w:p w14:paraId="73AE4605" w14:textId="3CD0B1CC" w:rsidR="000C3A96" w:rsidRDefault="000C3A9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551A94CC" wp14:editId="77CB2F6C">
            <wp:extent cx="1971675" cy="175260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BF65" w14:textId="4E5848D4" w:rsidR="000C3A96" w:rsidRDefault="000C3A96" w:rsidP="00E25742">
      <w:pPr>
        <w:rPr>
          <w:color w:val="000000"/>
          <w:sz w:val="28"/>
          <w:szCs w:val="28"/>
        </w:rPr>
      </w:pPr>
    </w:p>
    <w:p w14:paraId="2BEEBD44" w14:textId="6C244A43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you can see admin has many option to do something, lets try it one by </w:t>
      </w:r>
      <w:proofErr w:type="gramStart"/>
      <w:r>
        <w:rPr>
          <w:color w:val="000000"/>
          <w:sz w:val="28"/>
          <w:szCs w:val="28"/>
        </w:rPr>
        <w:t>one .</w:t>
      </w:r>
      <w:proofErr w:type="gramEnd"/>
    </w:p>
    <w:p w14:paraId="4741E1AD" w14:textId="457B9512" w:rsidR="000C3A96" w:rsidRDefault="000C3A96" w:rsidP="00E25742">
      <w:pPr>
        <w:rPr>
          <w:color w:val="000000"/>
          <w:sz w:val="28"/>
          <w:szCs w:val="28"/>
        </w:rPr>
      </w:pPr>
    </w:p>
    <w:p w14:paraId="3112AA9B" w14:textId="7A272270" w:rsidR="000C3A96" w:rsidRDefault="000C3A9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69BB4A5A" wp14:editId="51205D8C">
            <wp:extent cx="3143250" cy="2047875"/>
            <wp:effectExtent l="0" t="0" r="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DFB" w14:textId="0D2DC370" w:rsidR="000C3A96" w:rsidRDefault="000C3A96" w:rsidP="00E25742">
      <w:pPr>
        <w:rPr>
          <w:color w:val="000000"/>
          <w:sz w:val="28"/>
          <w:szCs w:val="28"/>
        </w:rPr>
      </w:pPr>
    </w:p>
    <w:p w14:paraId="2FAF5D94" w14:textId="0DA8899C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 choose option 1 and create new </w:t>
      </w:r>
      <w:proofErr w:type="gramStart"/>
      <w:r>
        <w:rPr>
          <w:color w:val="000000"/>
          <w:sz w:val="28"/>
          <w:szCs w:val="28"/>
        </w:rPr>
        <w:t>student ,</w:t>
      </w:r>
      <w:proofErr w:type="gramEnd"/>
      <w:r>
        <w:rPr>
          <w:color w:val="000000"/>
          <w:sz w:val="28"/>
          <w:szCs w:val="28"/>
        </w:rPr>
        <w:t xml:space="preserve"> lets check on database side.</w:t>
      </w:r>
    </w:p>
    <w:p w14:paraId="15B3E750" w14:textId="4E96FB55" w:rsidR="000C3A96" w:rsidRDefault="000C3A9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682A0D1C" wp14:editId="3045E216">
            <wp:extent cx="4629150" cy="1790700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652" w14:textId="0BB9E817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you can see </w:t>
      </w:r>
      <w:proofErr w:type="gramStart"/>
      <w:r>
        <w:rPr>
          <w:color w:val="000000"/>
          <w:sz w:val="28"/>
          <w:szCs w:val="28"/>
        </w:rPr>
        <w:t>here ,</w:t>
      </w:r>
      <w:proofErr w:type="gramEnd"/>
      <w:r>
        <w:rPr>
          <w:color w:val="000000"/>
          <w:sz w:val="28"/>
          <w:szCs w:val="28"/>
        </w:rPr>
        <w:t xml:space="preserve"> new student has been registered with no errors.</w:t>
      </w:r>
    </w:p>
    <w:p w14:paraId="760960CA" w14:textId="60D32C8D" w:rsidR="000C3A96" w:rsidRDefault="000C3A96" w:rsidP="00E25742">
      <w:pPr>
        <w:rPr>
          <w:color w:val="000000"/>
          <w:sz w:val="28"/>
          <w:szCs w:val="28"/>
        </w:rPr>
      </w:pPr>
    </w:p>
    <w:p w14:paraId="20611124" w14:textId="46DB457B" w:rsidR="000C3A96" w:rsidRDefault="000C3A96" w:rsidP="00E25742">
      <w:pPr>
        <w:rPr>
          <w:color w:val="000000"/>
          <w:sz w:val="28"/>
          <w:szCs w:val="28"/>
        </w:rPr>
      </w:pPr>
    </w:p>
    <w:p w14:paraId="65054A63" w14:textId="1703957A" w:rsidR="000C3A96" w:rsidRDefault="000C3A96" w:rsidP="00E25742">
      <w:pPr>
        <w:rPr>
          <w:color w:val="000000"/>
          <w:sz w:val="28"/>
          <w:szCs w:val="28"/>
        </w:rPr>
      </w:pPr>
    </w:p>
    <w:p w14:paraId="7F8A372B" w14:textId="77777777" w:rsidR="000C3A96" w:rsidRDefault="000C3A96" w:rsidP="00E25742">
      <w:pPr>
        <w:rPr>
          <w:color w:val="000000"/>
          <w:sz w:val="28"/>
          <w:szCs w:val="28"/>
        </w:rPr>
      </w:pPr>
    </w:p>
    <w:p w14:paraId="1ED36B07" w14:textId="2FBDA850" w:rsidR="000C3A96" w:rsidRDefault="000C3A96" w:rsidP="00E25742">
      <w:pPr>
        <w:rPr>
          <w:color w:val="000000"/>
          <w:sz w:val="28"/>
          <w:szCs w:val="28"/>
        </w:rPr>
      </w:pPr>
    </w:p>
    <w:p w14:paraId="19EEC474" w14:textId="77777777" w:rsidR="000C3A96" w:rsidRDefault="000C3A96" w:rsidP="00E25742">
      <w:pPr>
        <w:rPr>
          <w:color w:val="000000"/>
          <w:sz w:val="28"/>
          <w:szCs w:val="28"/>
        </w:rPr>
      </w:pPr>
    </w:p>
    <w:p w14:paraId="608E1998" w14:textId="302536AD" w:rsidR="000C3A96" w:rsidRDefault="000C3A9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1A2515D6" wp14:editId="1BC37090">
            <wp:extent cx="3733800" cy="2085975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6357" w14:textId="4982C7F0" w:rsidR="000C3A96" w:rsidRDefault="000C3A96" w:rsidP="00E25742">
      <w:pPr>
        <w:rPr>
          <w:color w:val="000000"/>
          <w:sz w:val="28"/>
          <w:szCs w:val="28"/>
        </w:rPr>
      </w:pPr>
    </w:p>
    <w:p w14:paraId="393D1908" w14:textId="78F6AE8B" w:rsidR="000C3A96" w:rsidRDefault="000C3A9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Now we choose option 2 and create a new </w:t>
      </w:r>
      <w:proofErr w:type="gramStart"/>
      <w:r>
        <w:rPr>
          <w:color w:val="000000"/>
          <w:sz w:val="28"/>
          <w:szCs w:val="28"/>
        </w:rPr>
        <w:t>teacher ,</w:t>
      </w:r>
      <w:proofErr w:type="gramEnd"/>
      <w:r>
        <w:rPr>
          <w:color w:val="000000"/>
          <w:sz w:val="28"/>
          <w:szCs w:val="28"/>
        </w:rPr>
        <w:t xml:space="preserve"> lets check on database side.</w:t>
      </w:r>
    </w:p>
    <w:p w14:paraId="2A930741" w14:textId="658A0CB9" w:rsidR="000C3A96" w:rsidRDefault="000C3A96" w:rsidP="00E25742">
      <w:pPr>
        <w:rPr>
          <w:color w:val="000000"/>
          <w:sz w:val="28"/>
          <w:szCs w:val="28"/>
        </w:rPr>
      </w:pPr>
    </w:p>
    <w:p w14:paraId="7C16F350" w14:textId="23A072C0" w:rsidR="000C3A96" w:rsidRDefault="006A5BB7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01E6E012" wp14:editId="112EBA7B">
            <wp:extent cx="4552950" cy="2009775"/>
            <wp:effectExtent l="0" t="0" r="0" b="952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EEC8" w14:textId="77777777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you can see </w:t>
      </w:r>
      <w:proofErr w:type="gramStart"/>
      <w:r>
        <w:rPr>
          <w:color w:val="000000"/>
          <w:sz w:val="28"/>
          <w:szCs w:val="28"/>
        </w:rPr>
        <w:t>here ,</w:t>
      </w:r>
      <w:proofErr w:type="gramEnd"/>
      <w:r>
        <w:rPr>
          <w:color w:val="000000"/>
          <w:sz w:val="28"/>
          <w:szCs w:val="28"/>
        </w:rPr>
        <w:t xml:space="preserve"> new teacher has been registered with no errors.</w:t>
      </w:r>
    </w:p>
    <w:p w14:paraId="2895E2A9" w14:textId="77777777" w:rsidR="006A5BB7" w:rsidRDefault="006A5BB7" w:rsidP="00E25742">
      <w:pPr>
        <w:rPr>
          <w:color w:val="000000"/>
          <w:sz w:val="28"/>
          <w:szCs w:val="28"/>
        </w:rPr>
      </w:pPr>
    </w:p>
    <w:p w14:paraId="74818A68" w14:textId="77777777" w:rsidR="006A5BB7" w:rsidRDefault="006A5BB7" w:rsidP="00E25742">
      <w:pPr>
        <w:rPr>
          <w:color w:val="000000"/>
          <w:sz w:val="28"/>
          <w:szCs w:val="28"/>
        </w:rPr>
      </w:pPr>
    </w:p>
    <w:p w14:paraId="467502D8" w14:textId="77777777" w:rsidR="006A5BB7" w:rsidRDefault="006A5BB7" w:rsidP="00E25742">
      <w:pPr>
        <w:rPr>
          <w:color w:val="000000"/>
          <w:sz w:val="28"/>
          <w:szCs w:val="28"/>
        </w:rPr>
      </w:pPr>
    </w:p>
    <w:p w14:paraId="632BB280" w14:textId="77777777" w:rsidR="006A5BB7" w:rsidRDefault="006A5BB7" w:rsidP="00E25742">
      <w:pPr>
        <w:rPr>
          <w:color w:val="000000"/>
          <w:sz w:val="28"/>
          <w:szCs w:val="28"/>
        </w:rPr>
      </w:pPr>
    </w:p>
    <w:p w14:paraId="25325EF1" w14:textId="77777777" w:rsidR="006A5BB7" w:rsidRDefault="006A5BB7" w:rsidP="00E25742">
      <w:pPr>
        <w:rPr>
          <w:color w:val="000000"/>
          <w:sz w:val="28"/>
          <w:szCs w:val="28"/>
        </w:rPr>
      </w:pPr>
    </w:p>
    <w:p w14:paraId="44EC093C" w14:textId="77777777" w:rsidR="006A5BB7" w:rsidRDefault="006A5BB7" w:rsidP="00E25742">
      <w:pPr>
        <w:rPr>
          <w:color w:val="000000"/>
          <w:sz w:val="28"/>
          <w:szCs w:val="28"/>
        </w:rPr>
      </w:pPr>
    </w:p>
    <w:p w14:paraId="47BCC1F7" w14:textId="77777777" w:rsidR="006A5BB7" w:rsidRDefault="006A5BB7" w:rsidP="00E25742">
      <w:pPr>
        <w:rPr>
          <w:color w:val="000000"/>
          <w:sz w:val="28"/>
          <w:szCs w:val="28"/>
        </w:rPr>
      </w:pPr>
    </w:p>
    <w:p w14:paraId="0D4EC0C7" w14:textId="77777777" w:rsidR="006A5BB7" w:rsidRDefault="006A5BB7" w:rsidP="00E25742">
      <w:pPr>
        <w:rPr>
          <w:color w:val="000000"/>
          <w:sz w:val="28"/>
          <w:szCs w:val="28"/>
        </w:rPr>
      </w:pPr>
    </w:p>
    <w:p w14:paraId="21A73474" w14:textId="77777777" w:rsidR="006A5BB7" w:rsidRDefault="006A5BB7" w:rsidP="00E25742">
      <w:pPr>
        <w:rPr>
          <w:color w:val="000000"/>
          <w:sz w:val="28"/>
          <w:szCs w:val="28"/>
        </w:rPr>
      </w:pPr>
    </w:p>
    <w:p w14:paraId="19096F79" w14:textId="77777777" w:rsidR="006A5BB7" w:rsidRDefault="006A5BB7" w:rsidP="00E25742">
      <w:pPr>
        <w:rPr>
          <w:color w:val="000000"/>
          <w:sz w:val="28"/>
          <w:szCs w:val="28"/>
        </w:rPr>
      </w:pPr>
    </w:p>
    <w:p w14:paraId="7CAB3511" w14:textId="77777777" w:rsidR="006A5BB7" w:rsidRDefault="006A5BB7" w:rsidP="00E25742">
      <w:pPr>
        <w:rPr>
          <w:color w:val="000000"/>
          <w:sz w:val="28"/>
          <w:szCs w:val="28"/>
        </w:rPr>
      </w:pPr>
    </w:p>
    <w:p w14:paraId="6B401F16" w14:textId="1A063EFD" w:rsidR="006A5BB7" w:rsidRDefault="006A5BB7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42AD0832" wp14:editId="03204075">
            <wp:extent cx="3638550" cy="1743075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4060" w14:textId="77777777" w:rsidR="006A5BB7" w:rsidRDefault="006A5BB7" w:rsidP="00E25742">
      <w:pPr>
        <w:rPr>
          <w:color w:val="000000"/>
          <w:sz w:val="28"/>
          <w:szCs w:val="28"/>
        </w:rPr>
      </w:pPr>
    </w:p>
    <w:p w14:paraId="7BDF8889" w14:textId="600619FF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Now we are going to choose option three which is register new chair, lets check on database </w:t>
      </w:r>
    </w:p>
    <w:p w14:paraId="5D5F0192" w14:textId="4F1FC01D" w:rsidR="006A5BB7" w:rsidRDefault="006A5BB7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44ABE9CC" wp14:editId="123513A6">
            <wp:extent cx="4552950" cy="2314575"/>
            <wp:effectExtent l="0" t="0" r="0" b="952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</w:p>
    <w:p w14:paraId="21FC6663" w14:textId="6FACE3AB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you can see </w:t>
      </w:r>
      <w:proofErr w:type="gramStart"/>
      <w:r>
        <w:rPr>
          <w:color w:val="000000"/>
          <w:sz w:val="28"/>
          <w:szCs w:val="28"/>
        </w:rPr>
        <w:t>here ,</w:t>
      </w:r>
      <w:proofErr w:type="gramEnd"/>
      <w:r>
        <w:rPr>
          <w:color w:val="000000"/>
          <w:sz w:val="28"/>
          <w:szCs w:val="28"/>
        </w:rPr>
        <w:t xml:space="preserve"> new chair has been registered with no errors. </w:t>
      </w:r>
    </w:p>
    <w:p w14:paraId="4CF1D3BF" w14:textId="0C391454" w:rsidR="006A5BB7" w:rsidRDefault="006A5BB7" w:rsidP="00E25742">
      <w:pPr>
        <w:rPr>
          <w:color w:val="000000"/>
          <w:sz w:val="28"/>
          <w:szCs w:val="28"/>
        </w:rPr>
      </w:pPr>
    </w:p>
    <w:p w14:paraId="04CD8B26" w14:textId="5C5FDFDC" w:rsidR="006A5BB7" w:rsidRDefault="006A5BB7" w:rsidP="00E25742">
      <w:pPr>
        <w:rPr>
          <w:color w:val="000000"/>
          <w:sz w:val="28"/>
          <w:szCs w:val="28"/>
        </w:rPr>
      </w:pPr>
    </w:p>
    <w:p w14:paraId="651BD775" w14:textId="782589DA" w:rsidR="006A5BB7" w:rsidRDefault="006A5BB7" w:rsidP="00E25742">
      <w:pPr>
        <w:rPr>
          <w:color w:val="000000"/>
          <w:sz w:val="28"/>
          <w:szCs w:val="28"/>
        </w:rPr>
      </w:pPr>
    </w:p>
    <w:p w14:paraId="5326750B" w14:textId="056502CA" w:rsidR="006A5BB7" w:rsidRDefault="006A5BB7" w:rsidP="00E25742">
      <w:pPr>
        <w:rPr>
          <w:color w:val="000000"/>
          <w:sz w:val="28"/>
          <w:szCs w:val="28"/>
        </w:rPr>
      </w:pPr>
    </w:p>
    <w:p w14:paraId="0F28A00E" w14:textId="2490F40E" w:rsidR="006A5BB7" w:rsidRDefault="006A5BB7" w:rsidP="00E25742">
      <w:pPr>
        <w:rPr>
          <w:color w:val="000000"/>
          <w:sz w:val="28"/>
          <w:szCs w:val="28"/>
        </w:rPr>
      </w:pPr>
    </w:p>
    <w:p w14:paraId="67EF950D" w14:textId="6D35F700" w:rsidR="006A5BB7" w:rsidRDefault="006A5BB7" w:rsidP="00E25742">
      <w:pPr>
        <w:rPr>
          <w:color w:val="000000"/>
          <w:sz w:val="28"/>
          <w:szCs w:val="28"/>
        </w:rPr>
      </w:pPr>
    </w:p>
    <w:p w14:paraId="4A51AEB0" w14:textId="3AA78129" w:rsidR="006A5BB7" w:rsidRDefault="006A5BB7" w:rsidP="00E25742">
      <w:pPr>
        <w:rPr>
          <w:color w:val="000000"/>
          <w:sz w:val="28"/>
          <w:szCs w:val="28"/>
        </w:rPr>
      </w:pPr>
    </w:p>
    <w:p w14:paraId="4712D8F6" w14:textId="391A31C1" w:rsidR="006A5BB7" w:rsidRDefault="006A5BB7" w:rsidP="00E25742">
      <w:pPr>
        <w:rPr>
          <w:color w:val="000000"/>
          <w:sz w:val="28"/>
          <w:szCs w:val="28"/>
        </w:rPr>
      </w:pPr>
    </w:p>
    <w:p w14:paraId="3CF39187" w14:textId="6722CEC5" w:rsidR="006A5BB7" w:rsidRDefault="006A5BB7" w:rsidP="00E25742">
      <w:pPr>
        <w:rPr>
          <w:color w:val="000000"/>
          <w:sz w:val="28"/>
          <w:szCs w:val="28"/>
        </w:rPr>
      </w:pPr>
    </w:p>
    <w:p w14:paraId="3D633688" w14:textId="222FC684" w:rsidR="006A5BB7" w:rsidRDefault="006A5BB7" w:rsidP="00E25742">
      <w:pPr>
        <w:rPr>
          <w:color w:val="000000"/>
          <w:sz w:val="28"/>
          <w:szCs w:val="28"/>
        </w:rPr>
      </w:pPr>
    </w:p>
    <w:p w14:paraId="1DDF77E4" w14:textId="77777777" w:rsidR="006A5BB7" w:rsidRDefault="006A5BB7" w:rsidP="00E25742">
      <w:pPr>
        <w:rPr>
          <w:color w:val="000000"/>
          <w:sz w:val="28"/>
          <w:szCs w:val="28"/>
        </w:rPr>
      </w:pPr>
    </w:p>
    <w:p w14:paraId="1CD7C67F" w14:textId="5D3B23B6" w:rsidR="006A5BB7" w:rsidRDefault="006A5BB7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2405640F" wp14:editId="7DDC64F8">
            <wp:extent cx="3390900" cy="2047875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E2F" w14:textId="6A1F5E95" w:rsidR="006A5BB7" w:rsidRDefault="006A5BB7" w:rsidP="00E25742">
      <w:pPr>
        <w:rPr>
          <w:color w:val="000000"/>
          <w:sz w:val="28"/>
          <w:szCs w:val="28"/>
        </w:rPr>
      </w:pPr>
    </w:p>
    <w:p w14:paraId="507C6E58" w14:textId="71C909AF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Now we are choosing option 4 which is new parent , and we create a child because parent can only see his/her child. </w:t>
      </w:r>
    </w:p>
    <w:p w14:paraId="48856500" w14:textId="77777777" w:rsidR="006A5BB7" w:rsidRDefault="006A5BB7" w:rsidP="00E25742">
      <w:pPr>
        <w:rPr>
          <w:color w:val="000000"/>
          <w:sz w:val="28"/>
          <w:szCs w:val="28"/>
        </w:rPr>
      </w:pPr>
    </w:p>
    <w:p w14:paraId="28ED8B13" w14:textId="210739AD" w:rsidR="006A5BB7" w:rsidRDefault="006A5BB7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47FBE76F" wp14:editId="25EA74CD">
            <wp:extent cx="4562475" cy="1028700"/>
            <wp:effectExtent l="0" t="0" r="9525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5F24" w14:textId="001AB1E3" w:rsidR="006A5BB7" w:rsidRDefault="006A5BB7" w:rsidP="00E25742">
      <w:pPr>
        <w:rPr>
          <w:color w:val="000000"/>
          <w:sz w:val="28"/>
          <w:szCs w:val="28"/>
        </w:rPr>
      </w:pPr>
    </w:p>
    <w:p w14:paraId="43B21297" w14:textId="149E9BAF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you can see </w:t>
      </w:r>
      <w:proofErr w:type="gramStart"/>
      <w:r>
        <w:rPr>
          <w:color w:val="000000"/>
          <w:sz w:val="28"/>
          <w:szCs w:val="28"/>
        </w:rPr>
        <w:t>here ,</w:t>
      </w:r>
      <w:proofErr w:type="gramEnd"/>
      <w:r>
        <w:rPr>
          <w:color w:val="000000"/>
          <w:sz w:val="28"/>
          <w:szCs w:val="28"/>
        </w:rPr>
        <w:t xml:space="preserve"> new parent registered with no errors. (With his child)</w:t>
      </w:r>
    </w:p>
    <w:p w14:paraId="23C7348F" w14:textId="2C381D54" w:rsidR="006A5BB7" w:rsidRDefault="006A5BB7" w:rsidP="00E25742">
      <w:pPr>
        <w:rPr>
          <w:color w:val="000000"/>
          <w:sz w:val="28"/>
          <w:szCs w:val="28"/>
        </w:rPr>
      </w:pPr>
    </w:p>
    <w:p w14:paraId="7FC9EF03" w14:textId="0B2106F1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Now when we are determine a student named by </w:t>
      </w:r>
      <w:proofErr w:type="spellStart"/>
      <w:r>
        <w:rPr>
          <w:color w:val="000000"/>
          <w:sz w:val="28"/>
          <w:szCs w:val="28"/>
        </w:rPr>
        <w:t>newchild</w:t>
      </w:r>
      <w:proofErr w:type="spellEnd"/>
      <w:r>
        <w:rPr>
          <w:color w:val="000000"/>
          <w:sz w:val="28"/>
          <w:szCs w:val="28"/>
        </w:rPr>
        <w:t xml:space="preserve"> this parent can only see his/her status.</w:t>
      </w:r>
    </w:p>
    <w:p w14:paraId="1BE23740" w14:textId="506E57B5" w:rsidR="006A5BB7" w:rsidRDefault="006A5BB7" w:rsidP="00E25742">
      <w:pPr>
        <w:rPr>
          <w:color w:val="000000"/>
          <w:sz w:val="28"/>
          <w:szCs w:val="28"/>
        </w:rPr>
      </w:pPr>
    </w:p>
    <w:p w14:paraId="5584462F" w14:textId="30C32419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We see the registrations has been complete, lets check the delete existing users.</w:t>
      </w:r>
    </w:p>
    <w:p w14:paraId="494CAC52" w14:textId="15B62B45" w:rsidR="006A5BB7" w:rsidRDefault="006A5BB7" w:rsidP="00E25742">
      <w:pPr>
        <w:rPr>
          <w:color w:val="000000"/>
          <w:sz w:val="28"/>
          <w:szCs w:val="28"/>
        </w:rPr>
      </w:pPr>
    </w:p>
    <w:p w14:paraId="08A6AF17" w14:textId="7D97C198" w:rsidR="006A5BB7" w:rsidRDefault="006A5BB7" w:rsidP="00E25742">
      <w:pPr>
        <w:rPr>
          <w:color w:val="000000"/>
          <w:sz w:val="28"/>
          <w:szCs w:val="28"/>
        </w:rPr>
      </w:pPr>
    </w:p>
    <w:p w14:paraId="41EAE5EB" w14:textId="6B835264" w:rsidR="006A5BB7" w:rsidRDefault="006A5BB7" w:rsidP="00E25742">
      <w:pPr>
        <w:rPr>
          <w:color w:val="000000"/>
          <w:sz w:val="28"/>
          <w:szCs w:val="28"/>
        </w:rPr>
      </w:pPr>
    </w:p>
    <w:p w14:paraId="27FCC75B" w14:textId="2778BFCF" w:rsidR="006A5BB7" w:rsidRDefault="006A5BB7" w:rsidP="00E25742">
      <w:pPr>
        <w:rPr>
          <w:color w:val="000000"/>
          <w:sz w:val="28"/>
          <w:szCs w:val="28"/>
        </w:rPr>
      </w:pPr>
    </w:p>
    <w:p w14:paraId="5E632231" w14:textId="1C23A245" w:rsidR="006A5BB7" w:rsidRDefault="006A5BB7" w:rsidP="00E25742">
      <w:pPr>
        <w:rPr>
          <w:color w:val="000000"/>
          <w:sz w:val="28"/>
          <w:szCs w:val="28"/>
        </w:rPr>
      </w:pPr>
    </w:p>
    <w:p w14:paraId="1E14FD32" w14:textId="26422F9F" w:rsidR="006A5BB7" w:rsidRDefault="006A5BB7" w:rsidP="00E25742">
      <w:pPr>
        <w:rPr>
          <w:color w:val="000000"/>
          <w:sz w:val="28"/>
          <w:szCs w:val="28"/>
        </w:rPr>
      </w:pPr>
    </w:p>
    <w:p w14:paraId="5429B30A" w14:textId="5EC65D06" w:rsidR="006A5BB7" w:rsidRDefault="006A5BB7" w:rsidP="00E25742">
      <w:pPr>
        <w:rPr>
          <w:color w:val="000000"/>
          <w:sz w:val="28"/>
          <w:szCs w:val="28"/>
        </w:rPr>
      </w:pPr>
    </w:p>
    <w:p w14:paraId="7AEB9993" w14:textId="3B6F99E8" w:rsidR="006A5BB7" w:rsidRDefault="006A5BB7" w:rsidP="00E25742">
      <w:pPr>
        <w:rPr>
          <w:color w:val="000000"/>
          <w:sz w:val="28"/>
          <w:szCs w:val="28"/>
        </w:rPr>
      </w:pPr>
    </w:p>
    <w:p w14:paraId="43703CB6" w14:textId="77777777" w:rsidR="006A5BB7" w:rsidRDefault="006A5BB7" w:rsidP="00E25742">
      <w:pPr>
        <w:rPr>
          <w:color w:val="000000"/>
          <w:sz w:val="28"/>
          <w:szCs w:val="28"/>
        </w:rPr>
      </w:pPr>
    </w:p>
    <w:p w14:paraId="2C933F0C" w14:textId="3A7ED2C3" w:rsidR="006A5BB7" w:rsidRDefault="006A5BB7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5BC25374" wp14:editId="490874D0">
            <wp:extent cx="2743200" cy="20955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8539" w14:textId="77777777" w:rsidR="006A5BB7" w:rsidRDefault="006A5BB7" w:rsidP="00E25742">
      <w:pPr>
        <w:rPr>
          <w:color w:val="000000"/>
          <w:sz w:val="28"/>
          <w:szCs w:val="28"/>
        </w:rPr>
      </w:pPr>
    </w:p>
    <w:p w14:paraId="2E685470" w14:textId="2072CCB8" w:rsidR="006A5BB7" w:rsidRDefault="006A5BB7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 choose option 5 here which is delete existing </w:t>
      </w:r>
      <w:proofErr w:type="gramStart"/>
      <w:r>
        <w:rPr>
          <w:color w:val="000000"/>
          <w:sz w:val="28"/>
          <w:szCs w:val="28"/>
        </w:rPr>
        <w:t>student ,</w:t>
      </w:r>
      <w:proofErr w:type="gramEnd"/>
      <w:r>
        <w:rPr>
          <w:color w:val="000000"/>
          <w:sz w:val="28"/>
          <w:szCs w:val="28"/>
        </w:rPr>
        <w:t xml:space="preserve"> lets check on database side.</w:t>
      </w:r>
    </w:p>
    <w:p w14:paraId="6F248037" w14:textId="6657A1DC" w:rsidR="009F0B56" w:rsidRDefault="009F0B56" w:rsidP="00E25742">
      <w:pPr>
        <w:rPr>
          <w:color w:val="000000"/>
          <w:sz w:val="28"/>
          <w:szCs w:val="28"/>
        </w:rPr>
      </w:pPr>
    </w:p>
    <w:p w14:paraId="4AE953B5" w14:textId="19DE39E3" w:rsidR="009F0B56" w:rsidRDefault="009F0B5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7D5F75EE" wp14:editId="523C1BB4">
            <wp:extent cx="4629150" cy="179070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7AF6F707" wp14:editId="6F6FB828">
            <wp:extent cx="4552950" cy="2247900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2AC" w14:textId="1C775CDD" w:rsidR="009F0B56" w:rsidRDefault="009F0B56" w:rsidP="00E25742">
      <w:pPr>
        <w:rPr>
          <w:color w:val="000000"/>
          <w:sz w:val="28"/>
          <w:szCs w:val="28"/>
        </w:rPr>
      </w:pPr>
    </w:p>
    <w:p w14:paraId="5D6DF054" w14:textId="77777777" w:rsidR="009F0B56" w:rsidRDefault="009F0B56" w:rsidP="00E25742">
      <w:pPr>
        <w:rPr>
          <w:color w:val="000000"/>
          <w:sz w:val="28"/>
          <w:szCs w:val="28"/>
        </w:rPr>
      </w:pPr>
    </w:p>
    <w:p w14:paraId="42C080E0" w14:textId="57A970D9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As we can see in these 2 images , new student has been deleted with no errors.</w:t>
      </w:r>
    </w:p>
    <w:p w14:paraId="1A5B2347" w14:textId="5DA9AE24" w:rsidR="009F0B56" w:rsidRDefault="009F0B56" w:rsidP="00E25742">
      <w:pPr>
        <w:rPr>
          <w:color w:val="000000"/>
          <w:sz w:val="28"/>
          <w:szCs w:val="28"/>
        </w:rPr>
      </w:pPr>
    </w:p>
    <w:p w14:paraId="518A7CEF" w14:textId="48E7BF34" w:rsidR="009F0B56" w:rsidRDefault="009F0B56" w:rsidP="00E25742">
      <w:pPr>
        <w:rPr>
          <w:color w:val="000000"/>
          <w:sz w:val="28"/>
          <w:szCs w:val="28"/>
        </w:rPr>
      </w:pPr>
    </w:p>
    <w:p w14:paraId="7D9F1AAF" w14:textId="5BCFA1E2" w:rsidR="009F0B56" w:rsidRDefault="009F0B56" w:rsidP="00E25742">
      <w:pPr>
        <w:rPr>
          <w:color w:val="000000"/>
          <w:sz w:val="28"/>
          <w:szCs w:val="28"/>
        </w:rPr>
      </w:pPr>
    </w:p>
    <w:p w14:paraId="4782541C" w14:textId="6DE19D6C" w:rsidR="009F0B56" w:rsidRDefault="009F0B56" w:rsidP="00E25742">
      <w:pPr>
        <w:rPr>
          <w:color w:val="000000"/>
          <w:sz w:val="28"/>
          <w:szCs w:val="28"/>
        </w:rPr>
      </w:pPr>
    </w:p>
    <w:p w14:paraId="03611D9E" w14:textId="3FB9E0BC" w:rsidR="009F0B56" w:rsidRDefault="009F0B56" w:rsidP="00E25742">
      <w:pPr>
        <w:rPr>
          <w:color w:val="000000"/>
          <w:sz w:val="28"/>
          <w:szCs w:val="28"/>
        </w:rPr>
      </w:pPr>
    </w:p>
    <w:p w14:paraId="58EF57D3" w14:textId="71091716" w:rsidR="009F0B56" w:rsidRDefault="009F0B56" w:rsidP="00E25742">
      <w:pPr>
        <w:rPr>
          <w:color w:val="000000"/>
          <w:sz w:val="28"/>
          <w:szCs w:val="28"/>
        </w:rPr>
      </w:pPr>
    </w:p>
    <w:p w14:paraId="04C7943E" w14:textId="778EBBB4" w:rsidR="009F0B56" w:rsidRDefault="009F0B56" w:rsidP="00E25742">
      <w:pPr>
        <w:rPr>
          <w:color w:val="000000"/>
          <w:sz w:val="28"/>
          <w:szCs w:val="28"/>
        </w:rPr>
      </w:pPr>
    </w:p>
    <w:p w14:paraId="39C3D689" w14:textId="290A2036" w:rsidR="009F0B56" w:rsidRDefault="009F0B56" w:rsidP="00E25742">
      <w:pPr>
        <w:rPr>
          <w:color w:val="000000"/>
          <w:sz w:val="28"/>
          <w:szCs w:val="28"/>
        </w:rPr>
      </w:pPr>
    </w:p>
    <w:p w14:paraId="5FF1A38F" w14:textId="27AA9C42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Lets check option 6 which is Delete existing </w:t>
      </w:r>
      <w:proofErr w:type="gramStart"/>
      <w:r>
        <w:rPr>
          <w:color w:val="000000"/>
          <w:sz w:val="28"/>
          <w:szCs w:val="28"/>
        </w:rPr>
        <w:t>teacher  :</w:t>
      </w:r>
      <w:proofErr w:type="gramEnd"/>
    </w:p>
    <w:p w14:paraId="573950F0" w14:textId="4CE2F389" w:rsidR="009F0B56" w:rsidRDefault="009F0B56" w:rsidP="00E25742">
      <w:pPr>
        <w:rPr>
          <w:color w:val="000000"/>
          <w:sz w:val="28"/>
          <w:szCs w:val="28"/>
        </w:rPr>
      </w:pPr>
    </w:p>
    <w:p w14:paraId="39A59B46" w14:textId="0C92A23F" w:rsidR="009F0B56" w:rsidRDefault="009F0B5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30FE1C3A" wp14:editId="1F8DA3BB">
            <wp:extent cx="2933700" cy="2105025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D9D" w14:textId="299841FB" w:rsidR="009F0B56" w:rsidRDefault="009F0B56" w:rsidP="00E25742">
      <w:pPr>
        <w:rPr>
          <w:color w:val="000000"/>
          <w:sz w:val="28"/>
          <w:szCs w:val="28"/>
        </w:rPr>
      </w:pPr>
    </w:p>
    <w:p w14:paraId="51280111" w14:textId="2D9340FD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 choose option 6 which is delete existing teacher, </w:t>
      </w:r>
      <w:proofErr w:type="gramStart"/>
      <w:r>
        <w:rPr>
          <w:color w:val="000000"/>
          <w:sz w:val="28"/>
          <w:szCs w:val="28"/>
        </w:rPr>
        <w:t>lets</w:t>
      </w:r>
      <w:proofErr w:type="gramEnd"/>
      <w:r>
        <w:rPr>
          <w:color w:val="000000"/>
          <w:sz w:val="28"/>
          <w:szCs w:val="28"/>
        </w:rPr>
        <w:t xml:space="preserve"> check on database side.</w:t>
      </w:r>
    </w:p>
    <w:p w14:paraId="0530FB96" w14:textId="77777777" w:rsidR="009F0B56" w:rsidRDefault="009F0B56" w:rsidP="00E25742">
      <w:pPr>
        <w:rPr>
          <w:color w:val="000000"/>
          <w:sz w:val="28"/>
          <w:szCs w:val="28"/>
        </w:rPr>
      </w:pPr>
    </w:p>
    <w:p w14:paraId="7B871DAB" w14:textId="44D4A09C" w:rsidR="009F0B56" w:rsidRDefault="009F0B5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2C22563E" wp14:editId="3C534CA2">
            <wp:extent cx="4552950" cy="2009775"/>
            <wp:effectExtent l="0" t="0" r="0" b="952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4ABA4837" wp14:editId="67714224">
            <wp:extent cx="4419600" cy="1676400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54E8" w14:textId="6DFDEF51" w:rsidR="009F0B56" w:rsidRDefault="009F0B56" w:rsidP="00E25742">
      <w:pPr>
        <w:rPr>
          <w:color w:val="000000"/>
          <w:sz w:val="28"/>
          <w:szCs w:val="28"/>
        </w:rPr>
      </w:pPr>
    </w:p>
    <w:p w14:paraId="41D2E89E" w14:textId="35763AE5" w:rsidR="009F0B56" w:rsidRDefault="009F0B56" w:rsidP="00E25742">
      <w:pPr>
        <w:rPr>
          <w:color w:val="000000"/>
          <w:sz w:val="28"/>
          <w:szCs w:val="28"/>
        </w:rPr>
      </w:pPr>
    </w:p>
    <w:p w14:paraId="05EFAF53" w14:textId="5725A7A4" w:rsidR="009F0B56" w:rsidRDefault="009F0B56" w:rsidP="00E25742">
      <w:pPr>
        <w:rPr>
          <w:color w:val="000000"/>
          <w:sz w:val="28"/>
          <w:szCs w:val="28"/>
        </w:rPr>
      </w:pPr>
    </w:p>
    <w:p w14:paraId="5A9D2A06" w14:textId="66FFA620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we can see in this 2 </w:t>
      </w:r>
      <w:proofErr w:type="gramStart"/>
      <w:r>
        <w:rPr>
          <w:color w:val="000000"/>
          <w:sz w:val="28"/>
          <w:szCs w:val="28"/>
        </w:rPr>
        <w:t>images ,</w:t>
      </w:r>
      <w:proofErr w:type="gramEnd"/>
      <w:r>
        <w:rPr>
          <w:color w:val="000000"/>
          <w:sz w:val="28"/>
          <w:szCs w:val="28"/>
        </w:rPr>
        <w:t xml:space="preserve"> new teacher is completely deleted</w:t>
      </w:r>
    </w:p>
    <w:p w14:paraId="7894FC61" w14:textId="56DC1CEC" w:rsidR="009F0B56" w:rsidRDefault="009F0B56" w:rsidP="00E25742">
      <w:pPr>
        <w:rPr>
          <w:color w:val="000000"/>
          <w:sz w:val="28"/>
          <w:szCs w:val="28"/>
        </w:rPr>
      </w:pPr>
    </w:p>
    <w:p w14:paraId="554E7AA6" w14:textId="3EC4283E" w:rsidR="009F0B56" w:rsidRDefault="009F0B56" w:rsidP="00E25742">
      <w:pPr>
        <w:rPr>
          <w:color w:val="000000"/>
          <w:sz w:val="28"/>
          <w:szCs w:val="28"/>
        </w:rPr>
      </w:pPr>
    </w:p>
    <w:p w14:paraId="0648A89F" w14:textId="2C7983ED" w:rsidR="009F0B56" w:rsidRDefault="009F0B56" w:rsidP="00E25742">
      <w:pPr>
        <w:rPr>
          <w:color w:val="000000"/>
          <w:sz w:val="28"/>
          <w:szCs w:val="28"/>
        </w:rPr>
      </w:pPr>
    </w:p>
    <w:p w14:paraId="4CC6DC5C" w14:textId="04009748" w:rsidR="009F0B56" w:rsidRDefault="009F0B56" w:rsidP="00E25742">
      <w:pPr>
        <w:rPr>
          <w:color w:val="000000"/>
          <w:sz w:val="28"/>
          <w:szCs w:val="28"/>
        </w:rPr>
      </w:pPr>
    </w:p>
    <w:p w14:paraId="25B8612D" w14:textId="2D74C1C8" w:rsidR="009F0B56" w:rsidRDefault="009F0B56" w:rsidP="00E25742">
      <w:pPr>
        <w:rPr>
          <w:color w:val="000000"/>
          <w:sz w:val="28"/>
          <w:szCs w:val="28"/>
        </w:rPr>
      </w:pPr>
    </w:p>
    <w:p w14:paraId="733AE59A" w14:textId="7F55ABAC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Lets check option 7 which is delete existing </w:t>
      </w:r>
      <w:proofErr w:type="gramStart"/>
      <w:r>
        <w:rPr>
          <w:color w:val="000000"/>
          <w:sz w:val="28"/>
          <w:szCs w:val="28"/>
        </w:rPr>
        <w:t>Chair :</w:t>
      </w:r>
      <w:proofErr w:type="gramEnd"/>
    </w:p>
    <w:p w14:paraId="14A7DA00" w14:textId="0662F6DD" w:rsidR="009F0B56" w:rsidRDefault="009F0B56" w:rsidP="00E25742">
      <w:pPr>
        <w:rPr>
          <w:color w:val="000000"/>
          <w:sz w:val="28"/>
          <w:szCs w:val="28"/>
        </w:rPr>
      </w:pPr>
    </w:p>
    <w:p w14:paraId="1DA52CFE" w14:textId="7209C602" w:rsidR="009F0B56" w:rsidRDefault="009F0B5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6205FAE6" wp14:editId="1A7729D7">
            <wp:extent cx="2266950" cy="198120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109" w14:textId="61AC1F47" w:rsidR="009F0B56" w:rsidRDefault="009F0B56" w:rsidP="00E25742">
      <w:pPr>
        <w:rPr>
          <w:color w:val="000000"/>
          <w:sz w:val="28"/>
          <w:szCs w:val="28"/>
        </w:rPr>
      </w:pPr>
    </w:p>
    <w:p w14:paraId="2338CE1F" w14:textId="3C271417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 choose option 7, delete existing chair, </w:t>
      </w:r>
      <w:proofErr w:type="gramStart"/>
      <w:r>
        <w:rPr>
          <w:color w:val="000000"/>
          <w:sz w:val="28"/>
          <w:szCs w:val="28"/>
        </w:rPr>
        <w:t>lets</w:t>
      </w:r>
      <w:proofErr w:type="gramEnd"/>
      <w:r>
        <w:rPr>
          <w:color w:val="000000"/>
          <w:sz w:val="28"/>
          <w:szCs w:val="28"/>
        </w:rPr>
        <w:t xml:space="preserve"> check on database side.</w:t>
      </w:r>
    </w:p>
    <w:p w14:paraId="423A9990" w14:textId="0B7E4BC8" w:rsidR="009F0B56" w:rsidRDefault="009F0B5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2B998CB6" wp14:editId="2CC374B0">
            <wp:extent cx="4316819" cy="2314575"/>
            <wp:effectExtent l="0" t="0" r="762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8430" cy="23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0EB39E6E" wp14:editId="1BD19391">
            <wp:extent cx="4343400" cy="1495425"/>
            <wp:effectExtent l="0" t="0" r="0" b="952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CEEA" w14:textId="395AED0C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</w:t>
      </w:r>
      <w:proofErr w:type="gramStart"/>
      <w:r>
        <w:rPr>
          <w:color w:val="000000"/>
          <w:sz w:val="28"/>
          <w:szCs w:val="28"/>
        </w:rPr>
        <w:t>we  can</w:t>
      </w:r>
      <w:proofErr w:type="gramEnd"/>
      <w:r>
        <w:rPr>
          <w:color w:val="000000"/>
          <w:sz w:val="28"/>
          <w:szCs w:val="28"/>
        </w:rPr>
        <w:t xml:space="preserve"> see here , new chair has been deleted completely</w:t>
      </w:r>
    </w:p>
    <w:p w14:paraId="58075B83" w14:textId="7044B90D" w:rsidR="009F0B56" w:rsidRDefault="009F0B56" w:rsidP="00E25742">
      <w:pPr>
        <w:rPr>
          <w:color w:val="000000"/>
          <w:sz w:val="28"/>
          <w:szCs w:val="28"/>
        </w:rPr>
      </w:pPr>
    </w:p>
    <w:p w14:paraId="177C23CF" w14:textId="3E2F48AB" w:rsidR="009F0B56" w:rsidRDefault="009F0B56" w:rsidP="00E25742">
      <w:pPr>
        <w:rPr>
          <w:color w:val="000000"/>
          <w:sz w:val="28"/>
          <w:szCs w:val="28"/>
        </w:rPr>
      </w:pPr>
    </w:p>
    <w:p w14:paraId="3703A40F" w14:textId="21B9A86C" w:rsidR="009F0B56" w:rsidRDefault="009F0B56" w:rsidP="00E25742">
      <w:pPr>
        <w:rPr>
          <w:color w:val="000000"/>
          <w:sz w:val="28"/>
          <w:szCs w:val="28"/>
        </w:rPr>
      </w:pPr>
    </w:p>
    <w:p w14:paraId="6A7EE9F5" w14:textId="21E25B16" w:rsidR="009F0B56" w:rsidRDefault="009F0B56" w:rsidP="00E25742">
      <w:pPr>
        <w:rPr>
          <w:color w:val="000000"/>
          <w:sz w:val="28"/>
          <w:szCs w:val="28"/>
        </w:rPr>
      </w:pPr>
    </w:p>
    <w:p w14:paraId="03CD10DF" w14:textId="6D0CDF20" w:rsidR="009F0B56" w:rsidRDefault="009F0B56" w:rsidP="00E25742">
      <w:pPr>
        <w:rPr>
          <w:color w:val="000000"/>
          <w:sz w:val="28"/>
          <w:szCs w:val="28"/>
        </w:rPr>
      </w:pPr>
    </w:p>
    <w:p w14:paraId="21D8BD99" w14:textId="12EE4A83" w:rsidR="009F0B56" w:rsidRDefault="009F0B56" w:rsidP="00E25742">
      <w:pPr>
        <w:rPr>
          <w:color w:val="000000"/>
          <w:sz w:val="28"/>
          <w:szCs w:val="28"/>
        </w:rPr>
      </w:pPr>
    </w:p>
    <w:p w14:paraId="5AAD3258" w14:textId="417140FF" w:rsidR="009F0B56" w:rsidRDefault="009F0B56" w:rsidP="00E25742">
      <w:pPr>
        <w:rPr>
          <w:color w:val="000000"/>
          <w:sz w:val="28"/>
          <w:szCs w:val="28"/>
        </w:rPr>
      </w:pPr>
    </w:p>
    <w:p w14:paraId="30D7471C" w14:textId="4DCFDA28" w:rsidR="009F0B56" w:rsidRDefault="009F0B56" w:rsidP="00E25742">
      <w:pPr>
        <w:rPr>
          <w:color w:val="000000"/>
          <w:sz w:val="28"/>
          <w:szCs w:val="28"/>
        </w:rPr>
      </w:pPr>
    </w:p>
    <w:p w14:paraId="39F11A55" w14:textId="718BF4A2" w:rsidR="009F0B56" w:rsidRDefault="009F0B56" w:rsidP="00E25742">
      <w:pPr>
        <w:rPr>
          <w:color w:val="000000"/>
          <w:sz w:val="28"/>
          <w:szCs w:val="28"/>
        </w:rPr>
      </w:pPr>
    </w:p>
    <w:p w14:paraId="2134EF2D" w14:textId="77777777" w:rsidR="009F0B56" w:rsidRDefault="009F0B56" w:rsidP="00E25742">
      <w:pPr>
        <w:rPr>
          <w:color w:val="000000"/>
          <w:sz w:val="28"/>
          <w:szCs w:val="28"/>
        </w:rPr>
      </w:pPr>
    </w:p>
    <w:p w14:paraId="2CEF349F" w14:textId="46B3AB69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Now we coming our last function which is delete existing </w:t>
      </w:r>
      <w:proofErr w:type="gramStart"/>
      <w:r>
        <w:rPr>
          <w:color w:val="000000"/>
          <w:sz w:val="28"/>
          <w:szCs w:val="28"/>
        </w:rPr>
        <w:t>parent :</w:t>
      </w:r>
      <w:proofErr w:type="gramEnd"/>
    </w:p>
    <w:p w14:paraId="4537B791" w14:textId="058A0CD2" w:rsidR="009F0B56" w:rsidRDefault="009F0B56" w:rsidP="00E25742">
      <w:pPr>
        <w:rPr>
          <w:color w:val="000000"/>
          <w:sz w:val="28"/>
          <w:szCs w:val="28"/>
        </w:rPr>
      </w:pPr>
    </w:p>
    <w:p w14:paraId="1C1A9149" w14:textId="222E5DDB" w:rsidR="009F0B56" w:rsidRDefault="009F0B5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3E256FC2" wp14:editId="3D3D2E03">
            <wp:extent cx="2276475" cy="2095500"/>
            <wp:effectExtent l="0" t="0" r="952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4EC8" w14:textId="30823FA6" w:rsidR="009F0B56" w:rsidRDefault="009F0B56" w:rsidP="00E25742">
      <w:pPr>
        <w:rPr>
          <w:color w:val="000000"/>
          <w:sz w:val="28"/>
          <w:szCs w:val="28"/>
        </w:rPr>
      </w:pPr>
    </w:p>
    <w:p w14:paraId="0FD099DA" w14:textId="2C423928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 choose option </w:t>
      </w:r>
      <w:proofErr w:type="gramStart"/>
      <w:r>
        <w:rPr>
          <w:color w:val="000000"/>
          <w:sz w:val="28"/>
          <w:szCs w:val="28"/>
        </w:rPr>
        <w:t>8 ,</w:t>
      </w:r>
      <w:proofErr w:type="gramEnd"/>
      <w:r>
        <w:rPr>
          <w:color w:val="000000"/>
          <w:sz w:val="28"/>
          <w:szCs w:val="28"/>
        </w:rPr>
        <w:t xml:space="preserve"> this option is important , because when 2 parents names are same , this options wants too child username too. </w:t>
      </w:r>
      <w:proofErr w:type="gramStart"/>
      <w:r>
        <w:rPr>
          <w:color w:val="000000"/>
          <w:sz w:val="28"/>
          <w:szCs w:val="28"/>
        </w:rPr>
        <w:t>So</w:t>
      </w:r>
      <w:proofErr w:type="gramEnd"/>
      <w:r>
        <w:rPr>
          <w:color w:val="000000"/>
          <w:sz w:val="28"/>
          <w:szCs w:val="28"/>
        </w:rPr>
        <w:t xml:space="preserve"> its separate the same names parents as well.</w:t>
      </w:r>
    </w:p>
    <w:p w14:paraId="03978B93" w14:textId="67D24A49" w:rsidR="009F0B56" w:rsidRDefault="009F0B56" w:rsidP="00E25742">
      <w:pPr>
        <w:rPr>
          <w:color w:val="000000"/>
          <w:sz w:val="28"/>
          <w:szCs w:val="28"/>
        </w:rPr>
      </w:pPr>
    </w:p>
    <w:p w14:paraId="0978C217" w14:textId="461EEEA8" w:rsidR="009F0B56" w:rsidRDefault="009F0B56" w:rsidP="00E25742">
      <w:pPr>
        <w:rPr>
          <w:color w:val="000000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02BA14F6" wp14:editId="37C2C57C">
            <wp:extent cx="4562475" cy="1028700"/>
            <wp:effectExtent l="0" t="0" r="9525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376A5F7E" wp14:editId="06DE3B2B">
            <wp:extent cx="4505325" cy="762000"/>
            <wp:effectExtent l="0" t="0" r="9525" b="0"/>
            <wp:docPr id="58" name="Picture 5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websit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6DE3" w14:textId="0E7A3B68" w:rsidR="009F0B56" w:rsidRDefault="009F0B56" w:rsidP="00E25742">
      <w:pPr>
        <w:rPr>
          <w:color w:val="000000"/>
          <w:sz w:val="28"/>
          <w:szCs w:val="28"/>
        </w:rPr>
      </w:pPr>
    </w:p>
    <w:p w14:paraId="0245B7F6" w14:textId="5C12E7D1" w:rsidR="009F0B56" w:rsidRDefault="009F0B56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we can see here, parent username : </w:t>
      </w:r>
      <w:proofErr w:type="spellStart"/>
      <w:r>
        <w:rPr>
          <w:color w:val="000000"/>
          <w:sz w:val="28"/>
          <w:szCs w:val="28"/>
        </w:rPr>
        <w:t>aral</w:t>
      </w:r>
      <w:proofErr w:type="spellEnd"/>
      <w:r>
        <w:rPr>
          <w:color w:val="000000"/>
          <w:sz w:val="28"/>
          <w:szCs w:val="28"/>
        </w:rPr>
        <w:t xml:space="preserve"> , has been completely deleted with no errors. </w:t>
      </w:r>
    </w:p>
    <w:p w14:paraId="5C541E1B" w14:textId="2213E234" w:rsidR="009F0B56" w:rsidRDefault="009F0B56" w:rsidP="00E25742">
      <w:pPr>
        <w:rPr>
          <w:color w:val="000000"/>
          <w:sz w:val="28"/>
          <w:szCs w:val="28"/>
        </w:rPr>
      </w:pPr>
    </w:p>
    <w:p w14:paraId="6FD9AA0C" w14:textId="0C5D814E" w:rsidR="009F0B56" w:rsidRDefault="009F0B56" w:rsidP="00E25742">
      <w:pPr>
        <w:rPr>
          <w:color w:val="000000"/>
          <w:sz w:val="28"/>
          <w:szCs w:val="28"/>
        </w:rPr>
      </w:pPr>
    </w:p>
    <w:p w14:paraId="7A363306" w14:textId="0C505509" w:rsidR="009F0B56" w:rsidRDefault="009F0B56" w:rsidP="00E25742">
      <w:pPr>
        <w:rPr>
          <w:color w:val="000000"/>
          <w:sz w:val="28"/>
          <w:szCs w:val="28"/>
        </w:rPr>
      </w:pPr>
    </w:p>
    <w:p w14:paraId="00DAE475" w14:textId="687B1A18" w:rsidR="009F0B56" w:rsidRDefault="009F0B56" w:rsidP="00E25742">
      <w:pPr>
        <w:rPr>
          <w:color w:val="000000"/>
          <w:sz w:val="28"/>
          <w:szCs w:val="28"/>
        </w:rPr>
      </w:pPr>
    </w:p>
    <w:p w14:paraId="55A4F066" w14:textId="33A74AA7" w:rsidR="009F0B56" w:rsidRDefault="009F0B56" w:rsidP="00E25742">
      <w:pPr>
        <w:rPr>
          <w:color w:val="000000"/>
          <w:sz w:val="28"/>
          <w:szCs w:val="28"/>
        </w:rPr>
      </w:pPr>
    </w:p>
    <w:p w14:paraId="33E7BB17" w14:textId="5C0133B3" w:rsidR="009F0B56" w:rsidRDefault="009F0B56" w:rsidP="00E25742">
      <w:pPr>
        <w:rPr>
          <w:color w:val="000000"/>
          <w:sz w:val="28"/>
          <w:szCs w:val="28"/>
        </w:rPr>
      </w:pPr>
    </w:p>
    <w:p w14:paraId="35294BC5" w14:textId="0C4C9412" w:rsidR="009F0B56" w:rsidRDefault="009F0B56" w:rsidP="00E25742">
      <w:pPr>
        <w:rPr>
          <w:color w:val="000000"/>
          <w:sz w:val="28"/>
          <w:szCs w:val="28"/>
        </w:rPr>
      </w:pPr>
    </w:p>
    <w:p w14:paraId="70D91F4C" w14:textId="54929F9E" w:rsidR="009F0B56" w:rsidRDefault="009F0B56" w:rsidP="00E25742">
      <w:pPr>
        <w:rPr>
          <w:color w:val="000000"/>
          <w:sz w:val="28"/>
          <w:szCs w:val="28"/>
        </w:rPr>
      </w:pPr>
    </w:p>
    <w:p w14:paraId="180257BA" w14:textId="2CEC408E" w:rsidR="009F0B56" w:rsidRDefault="009F0B56" w:rsidP="00E25742">
      <w:pPr>
        <w:rPr>
          <w:color w:val="000000"/>
          <w:sz w:val="28"/>
          <w:szCs w:val="28"/>
        </w:rPr>
      </w:pPr>
    </w:p>
    <w:p w14:paraId="7E755416" w14:textId="7627BB49" w:rsidR="009F0B56" w:rsidRDefault="009F0B56" w:rsidP="00E25742">
      <w:pPr>
        <w:rPr>
          <w:color w:val="000000"/>
          <w:sz w:val="28"/>
          <w:szCs w:val="28"/>
        </w:rPr>
      </w:pPr>
    </w:p>
    <w:p w14:paraId="6D48E3EA" w14:textId="205C86B7" w:rsidR="009F0B56" w:rsidRDefault="009F0B56" w:rsidP="00E25742">
      <w:pPr>
        <w:rPr>
          <w:color w:val="000000"/>
          <w:sz w:val="28"/>
          <w:szCs w:val="28"/>
        </w:rPr>
      </w:pPr>
    </w:p>
    <w:p w14:paraId="18A8D3F4" w14:textId="1FD7F755" w:rsidR="009F0B56" w:rsidRDefault="009F0B56" w:rsidP="00E25742">
      <w:pPr>
        <w:rPr>
          <w:color w:val="000000"/>
          <w:sz w:val="28"/>
          <w:szCs w:val="28"/>
        </w:rPr>
      </w:pPr>
    </w:p>
    <w:p w14:paraId="3B383A7E" w14:textId="7728B99B" w:rsidR="009F0B56" w:rsidRDefault="009F0B56" w:rsidP="00E25742">
      <w:pPr>
        <w:rPr>
          <w:color w:val="000000"/>
          <w:sz w:val="28"/>
          <w:szCs w:val="28"/>
        </w:rPr>
      </w:pPr>
    </w:p>
    <w:p w14:paraId="7065543C" w14:textId="7A5D7568" w:rsidR="009F0B56" w:rsidRDefault="009F0B56" w:rsidP="00E25742">
      <w:pPr>
        <w:rPr>
          <w:color w:val="000000"/>
          <w:sz w:val="28"/>
          <w:szCs w:val="28"/>
        </w:rPr>
      </w:pPr>
    </w:p>
    <w:p w14:paraId="6E6E2179" w14:textId="58F20E1A" w:rsidR="009F0B56" w:rsidRPr="009F0B56" w:rsidRDefault="009F0B56" w:rsidP="009F0B56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CONCLUSION</w:t>
      </w:r>
    </w:p>
    <w:p w14:paraId="502FE4E6" w14:textId="586D32BB" w:rsidR="009F0B56" w:rsidRDefault="009F0B56" w:rsidP="00E25742">
      <w:pPr>
        <w:rPr>
          <w:color w:val="000000"/>
          <w:sz w:val="28"/>
          <w:szCs w:val="28"/>
        </w:rPr>
      </w:pPr>
    </w:p>
    <w:p w14:paraId="47172B7B" w14:textId="77777777" w:rsidR="000D1179" w:rsidRDefault="000D1179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As a </w:t>
      </w:r>
      <w:proofErr w:type="gramStart"/>
      <w:r>
        <w:rPr>
          <w:color w:val="000000"/>
          <w:sz w:val="28"/>
          <w:szCs w:val="28"/>
        </w:rPr>
        <w:t>conclusion ,</w:t>
      </w:r>
      <w:proofErr w:type="gramEnd"/>
      <w:r>
        <w:rPr>
          <w:color w:val="000000"/>
          <w:sz w:val="28"/>
          <w:szCs w:val="28"/>
        </w:rPr>
        <w:t xml:space="preserve"> we collect our data and problems , we solve the problems step </w:t>
      </w:r>
    </w:p>
    <w:p w14:paraId="1D0C3B1C" w14:textId="77777777" w:rsidR="000D1179" w:rsidRDefault="000D1179" w:rsidP="00E25742">
      <w:pPr>
        <w:rPr>
          <w:color w:val="000000"/>
          <w:sz w:val="28"/>
          <w:szCs w:val="28"/>
        </w:rPr>
      </w:pPr>
    </w:p>
    <w:p w14:paraId="3F409DD2" w14:textId="4B057394" w:rsidR="000D1179" w:rsidRDefault="000D1179" w:rsidP="00E25742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by</w:t>
      </w:r>
      <w:proofErr w:type="gramEnd"/>
      <w:r>
        <w:rPr>
          <w:color w:val="000000"/>
          <w:sz w:val="28"/>
          <w:szCs w:val="28"/>
        </w:rPr>
        <w:t xml:space="preserve"> step and one by one , we are testing each step of our project and write to results as </w:t>
      </w:r>
    </w:p>
    <w:p w14:paraId="2B2FC085" w14:textId="61F97A4B" w:rsidR="000D1179" w:rsidRDefault="000D1179" w:rsidP="00E25742">
      <w:pPr>
        <w:rPr>
          <w:color w:val="000000"/>
          <w:sz w:val="28"/>
          <w:szCs w:val="28"/>
        </w:rPr>
      </w:pPr>
    </w:p>
    <w:p w14:paraId="3AD57021" w14:textId="0D446386" w:rsidR="000D1179" w:rsidRDefault="000D1179" w:rsidP="00E25742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well .</w:t>
      </w:r>
      <w:proofErr w:type="gramEnd"/>
      <w:r>
        <w:rPr>
          <w:color w:val="000000"/>
          <w:sz w:val="28"/>
          <w:szCs w:val="28"/>
        </w:rPr>
        <w:t xml:space="preserve"> We create meetings for the details and errors, we strengthened our teamwork in </w:t>
      </w:r>
    </w:p>
    <w:p w14:paraId="13AACD05" w14:textId="1A87FB48" w:rsidR="000D1179" w:rsidRDefault="000D1179" w:rsidP="00E25742">
      <w:pPr>
        <w:rPr>
          <w:color w:val="000000"/>
          <w:sz w:val="28"/>
          <w:szCs w:val="28"/>
        </w:rPr>
      </w:pPr>
    </w:p>
    <w:p w14:paraId="2830E90F" w14:textId="77777777" w:rsidR="000D1179" w:rsidRDefault="000D1179" w:rsidP="00E2574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meetings as well. Each day-week we solve some problems and we analyzed other </w:t>
      </w:r>
    </w:p>
    <w:p w14:paraId="2EB5EE8E" w14:textId="77777777" w:rsidR="000D1179" w:rsidRDefault="000D1179" w:rsidP="00E25742">
      <w:pPr>
        <w:rPr>
          <w:color w:val="000000"/>
          <w:sz w:val="28"/>
          <w:szCs w:val="28"/>
        </w:rPr>
      </w:pPr>
    </w:p>
    <w:p w14:paraId="54242207" w14:textId="77777777" w:rsidR="005943A4" w:rsidRDefault="000D1179" w:rsidP="00E25742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programs</w:t>
      </w:r>
      <w:proofErr w:type="gramEnd"/>
      <w:r>
        <w:rPr>
          <w:color w:val="000000"/>
          <w:sz w:val="28"/>
          <w:szCs w:val="28"/>
        </w:rPr>
        <w:t xml:space="preserve"> to improve our code , program. We use python for programming</w:t>
      </w:r>
      <w:r w:rsidR="005943A4">
        <w:rPr>
          <w:color w:val="000000"/>
          <w:sz w:val="28"/>
          <w:szCs w:val="28"/>
        </w:rPr>
        <w:t xml:space="preserve"> (with visual </w:t>
      </w:r>
    </w:p>
    <w:p w14:paraId="1C90AC95" w14:textId="77777777" w:rsidR="005943A4" w:rsidRDefault="005943A4" w:rsidP="00E25742">
      <w:pPr>
        <w:rPr>
          <w:color w:val="000000"/>
          <w:sz w:val="28"/>
          <w:szCs w:val="28"/>
        </w:rPr>
      </w:pPr>
    </w:p>
    <w:p w14:paraId="7A570067" w14:textId="77777777" w:rsidR="005943A4" w:rsidRDefault="005943A4" w:rsidP="00E25742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studio</w:t>
      </w:r>
      <w:proofErr w:type="gramEnd"/>
      <w:r>
        <w:rPr>
          <w:color w:val="000000"/>
          <w:sz w:val="28"/>
          <w:szCs w:val="28"/>
        </w:rPr>
        <w:t xml:space="preserve"> ofc) , We learn database management and MySQL details ,  </w:t>
      </w:r>
      <w:r w:rsidR="000D1179" w:rsidRPr="000D1179">
        <w:rPr>
          <w:color w:val="000000"/>
          <w:sz w:val="28"/>
          <w:szCs w:val="28"/>
        </w:rPr>
        <w:t xml:space="preserve">We can say that we </w:t>
      </w:r>
    </w:p>
    <w:p w14:paraId="73E9339C" w14:textId="77777777" w:rsidR="005943A4" w:rsidRDefault="005943A4" w:rsidP="00E25742">
      <w:pPr>
        <w:rPr>
          <w:color w:val="000000"/>
          <w:sz w:val="28"/>
          <w:szCs w:val="28"/>
        </w:rPr>
      </w:pPr>
    </w:p>
    <w:p w14:paraId="6DBFB10D" w14:textId="546DE061" w:rsidR="000D1179" w:rsidRDefault="000D1179" w:rsidP="00E25742">
      <w:pPr>
        <w:rPr>
          <w:color w:val="000000"/>
          <w:sz w:val="28"/>
          <w:szCs w:val="28"/>
        </w:rPr>
      </w:pPr>
      <w:proofErr w:type="gramStart"/>
      <w:r w:rsidRPr="000D1179">
        <w:rPr>
          <w:color w:val="000000"/>
          <w:sz w:val="28"/>
          <w:szCs w:val="28"/>
        </w:rPr>
        <w:t>currently</w:t>
      </w:r>
      <w:proofErr w:type="gramEnd"/>
      <w:r w:rsidRPr="000D1179">
        <w:rPr>
          <w:color w:val="000000"/>
          <w:sz w:val="28"/>
          <w:szCs w:val="28"/>
        </w:rPr>
        <w:t xml:space="preserve"> have a fully </w:t>
      </w:r>
      <w:r w:rsidR="005943A4">
        <w:rPr>
          <w:color w:val="000000"/>
          <w:sz w:val="28"/>
          <w:szCs w:val="28"/>
        </w:rPr>
        <w:t xml:space="preserve"> </w:t>
      </w:r>
      <w:r w:rsidRPr="000D1179">
        <w:rPr>
          <w:color w:val="000000"/>
          <w:sz w:val="28"/>
          <w:szCs w:val="28"/>
        </w:rPr>
        <w:t>functioning college system</w:t>
      </w:r>
      <w:r>
        <w:rPr>
          <w:color w:val="000000"/>
          <w:sz w:val="28"/>
          <w:szCs w:val="28"/>
        </w:rPr>
        <w:t xml:space="preserve"> , thanks to our team and sources. </w:t>
      </w:r>
    </w:p>
    <w:p w14:paraId="04B348E6" w14:textId="6D004F22" w:rsidR="000D1179" w:rsidRDefault="000D1179" w:rsidP="00E25742">
      <w:pPr>
        <w:rPr>
          <w:color w:val="000000"/>
          <w:sz w:val="28"/>
          <w:szCs w:val="28"/>
        </w:rPr>
      </w:pPr>
    </w:p>
    <w:p w14:paraId="3FE8B24E" w14:textId="5D0D23FD" w:rsidR="000D1179" w:rsidRDefault="000D1179" w:rsidP="00E25742">
      <w:pPr>
        <w:rPr>
          <w:color w:val="000000"/>
          <w:sz w:val="28"/>
          <w:szCs w:val="28"/>
        </w:rPr>
      </w:pPr>
    </w:p>
    <w:p w14:paraId="5C2A8FF4" w14:textId="67E164D2" w:rsidR="000D1179" w:rsidRDefault="000D1179" w:rsidP="00E25742">
      <w:pPr>
        <w:rPr>
          <w:color w:val="000000"/>
          <w:sz w:val="28"/>
          <w:szCs w:val="28"/>
        </w:rPr>
      </w:pPr>
    </w:p>
    <w:p w14:paraId="4CE5BCAE" w14:textId="24844ABC" w:rsidR="000D1179" w:rsidRDefault="000D1179" w:rsidP="00E25742">
      <w:pPr>
        <w:rPr>
          <w:color w:val="000000"/>
          <w:sz w:val="28"/>
          <w:szCs w:val="28"/>
        </w:rPr>
      </w:pPr>
    </w:p>
    <w:p w14:paraId="0233DAE1" w14:textId="1A608F48" w:rsidR="000D1179" w:rsidRDefault="000D1179" w:rsidP="00E25742">
      <w:pPr>
        <w:rPr>
          <w:color w:val="000000"/>
          <w:sz w:val="28"/>
          <w:szCs w:val="28"/>
        </w:rPr>
      </w:pPr>
    </w:p>
    <w:p w14:paraId="056570B7" w14:textId="1FA1BF66" w:rsidR="000D1179" w:rsidRDefault="000D1179" w:rsidP="00E25742">
      <w:pPr>
        <w:rPr>
          <w:color w:val="000000"/>
          <w:sz w:val="28"/>
          <w:szCs w:val="28"/>
        </w:rPr>
      </w:pPr>
    </w:p>
    <w:p w14:paraId="1B387842" w14:textId="606A4B66" w:rsidR="000D1179" w:rsidRDefault="000D1179" w:rsidP="00E25742">
      <w:pPr>
        <w:rPr>
          <w:color w:val="000000"/>
          <w:sz w:val="28"/>
          <w:szCs w:val="28"/>
        </w:rPr>
      </w:pPr>
    </w:p>
    <w:p w14:paraId="68DB7692" w14:textId="4660BC2B" w:rsidR="000D1179" w:rsidRDefault="000D1179" w:rsidP="00E25742">
      <w:pPr>
        <w:rPr>
          <w:color w:val="000000"/>
          <w:sz w:val="28"/>
          <w:szCs w:val="28"/>
        </w:rPr>
      </w:pPr>
    </w:p>
    <w:p w14:paraId="081FA480" w14:textId="40F68509" w:rsidR="000D1179" w:rsidRDefault="000D1179" w:rsidP="00E25742">
      <w:pPr>
        <w:rPr>
          <w:color w:val="000000"/>
          <w:sz w:val="28"/>
          <w:szCs w:val="28"/>
        </w:rPr>
      </w:pPr>
    </w:p>
    <w:p w14:paraId="4C5A8F7F" w14:textId="493FE430" w:rsidR="000D1179" w:rsidRDefault="000D1179" w:rsidP="00E25742">
      <w:pPr>
        <w:rPr>
          <w:color w:val="000000"/>
          <w:sz w:val="28"/>
          <w:szCs w:val="28"/>
        </w:rPr>
      </w:pPr>
    </w:p>
    <w:p w14:paraId="3321D23D" w14:textId="338B4EF8" w:rsidR="000D1179" w:rsidRDefault="000D1179" w:rsidP="00E25742">
      <w:pPr>
        <w:rPr>
          <w:color w:val="000000"/>
          <w:sz w:val="28"/>
          <w:szCs w:val="28"/>
        </w:rPr>
      </w:pPr>
    </w:p>
    <w:p w14:paraId="02614DA6" w14:textId="69EC8CB4" w:rsidR="000D1179" w:rsidRDefault="000D1179" w:rsidP="00E25742">
      <w:pPr>
        <w:rPr>
          <w:color w:val="000000"/>
          <w:sz w:val="28"/>
          <w:szCs w:val="28"/>
        </w:rPr>
      </w:pPr>
    </w:p>
    <w:p w14:paraId="32DEC676" w14:textId="27706B05" w:rsidR="000D1179" w:rsidRDefault="000D1179" w:rsidP="00E25742">
      <w:pPr>
        <w:rPr>
          <w:color w:val="000000"/>
          <w:sz w:val="28"/>
          <w:szCs w:val="28"/>
        </w:rPr>
      </w:pPr>
    </w:p>
    <w:p w14:paraId="1EC6639A" w14:textId="3BE7DB0B" w:rsidR="000D1179" w:rsidRDefault="000D1179" w:rsidP="00E25742">
      <w:pPr>
        <w:rPr>
          <w:color w:val="000000"/>
          <w:sz w:val="28"/>
          <w:szCs w:val="28"/>
        </w:rPr>
      </w:pPr>
    </w:p>
    <w:p w14:paraId="48CB1581" w14:textId="3204CDE8" w:rsidR="000D1179" w:rsidRDefault="000D1179" w:rsidP="00E25742">
      <w:pPr>
        <w:rPr>
          <w:color w:val="000000"/>
          <w:sz w:val="28"/>
          <w:szCs w:val="28"/>
        </w:rPr>
      </w:pPr>
    </w:p>
    <w:p w14:paraId="7D5C012A" w14:textId="4DA597D3" w:rsidR="000D1179" w:rsidRDefault="000D1179" w:rsidP="00E25742">
      <w:pPr>
        <w:rPr>
          <w:color w:val="000000"/>
          <w:sz w:val="28"/>
          <w:szCs w:val="28"/>
        </w:rPr>
      </w:pPr>
    </w:p>
    <w:p w14:paraId="64BE6553" w14:textId="7741FBAA" w:rsidR="000D1179" w:rsidRDefault="000D1179" w:rsidP="00E25742">
      <w:pPr>
        <w:rPr>
          <w:color w:val="000000"/>
          <w:sz w:val="28"/>
          <w:szCs w:val="28"/>
        </w:rPr>
      </w:pPr>
    </w:p>
    <w:p w14:paraId="396092C8" w14:textId="48EBDD65" w:rsidR="000D1179" w:rsidRDefault="000D1179" w:rsidP="00E25742">
      <w:pPr>
        <w:rPr>
          <w:color w:val="000000"/>
          <w:sz w:val="28"/>
          <w:szCs w:val="28"/>
        </w:rPr>
      </w:pPr>
    </w:p>
    <w:p w14:paraId="1B994442" w14:textId="61DC6646" w:rsidR="000D1179" w:rsidRDefault="000D1179" w:rsidP="00E25742">
      <w:pPr>
        <w:rPr>
          <w:color w:val="000000"/>
          <w:sz w:val="28"/>
          <w:szCs w:val="28"/>
        </w:rPr>
      </w:pPr>
    </w:p>
    <w:p w14:paraId="5F4C8483" w14:textId="158483D0" w:rsidR="000D1179" w:rsidRDefault="000D1179" w:rsidP="00E25742">
      <w:pPr>
        <w:rPr>
          <w:color w:val="000000"/>
          <w:sz w:val="28"/>
          <w:szCs w:val="28"/>
        </w:rPr>
      </w:pPr>
    </w:p>
    <w:p w14:paraId="17C17D75" w14:textId="74F6C280" w:rsidR="000D1179" w:rsidRDefault="000D1179" w:rsidP="00E25742">
      <w:pPr>
        <w:rPr>
          <w:color w:val="000000"/>
          <w:sz w:val="28"/>
          <w:szCs w:val="28"/>
        </w:rPr>
      </w:pPr>
    </w:p>
    <w:p w14:paraId="39908FE7" w14:textId="79ED5DDE" w:rsidR="000D1179" w:rsidRDefault="000D1179" w:rsidP="00E25742">
      <w:pPr>
        <w:rPr>
          <w:color w:val="000000"/>
          <w:sz w:val="28"/>
          <w:szCs w:val="28"/>
        </w:rPr>
      </w:pPr>
    </w:p>
    <w:p w14:paraId="2236FC65" w14:textId="327D7427" w:rsidR="000D1179" w:rsidRDefault="000D1179" w:rsidP="00E25742">
      <w:pPr>
        <w:rPr>
          <w:color w:val="000000"/>
          <w:sz w:val="28"/>
          <w:szCs w:val="28"/>
        </w:rPr>
      </w:pPr>
    </w:p>
    <w:p w14:paraId="11DDBE42" w14:textId="02D8A566" w:rsidR="000D1179" w:rsidRDefault="000D1179" w:rsidP="00E25742">
      <w:pPr>
        <w:rPr>
          <w:color w:val="000000"/>
          <w:sz w:val="28"/>
          <w:szCs w:val="28"/>
        </w:rPr>
      </w:pPr>
    </w:p>
    <w:p w14:paraId="4C4DEF1A" w14:textId="64DAA95D" w:rsidR="000D1179" w:rsidRDefault="000D1179" w:rsidP="00E25742">
      <w:pPr>
        <w:rPr>
          <w:color w:val="000000"/>
          <w:sz w:val="28"/>
          <w:szCs w:val="28"/>
        </w:rPr>
      </w:pPr>
    </w:p>
    <w:p w14:paraId="33A03B5D" w14:textId="25122BD0" w:rsidR="000D1179" w:rsidRDefault="000D1179" w:rsidP="00E25742">
      <w:pPr>
        <w:rPr>
          <w:color w:val="000000"/>
          <w:sz w:val="28"/>
          <w:szCs w:val="28"/>
        </w:rPr>
      </w:pPr>
    </w:p>
    <w:p w14:paraId="452799E9" w14:textId="1B486733" w:rsidR="000D1179" w:rsidRDefault="000D1179" w:rsidP="00E25742">
      <w:pPr>
        <w:rPr>
          <w:color w:val="000000"/>
          <w:sz w:val="28"/>
          <w:szCs w:val="28"/>
        </w:rPr>
      </w:pPr>
    </w:p>
    <w:p w14:paraId="43ABC40D" w14:textId="2F8D0D3A" w:rsidR="000D1179" w:rsidRDefault="000D1179" w:rsidP="00E25742">
      <w:pPr>
        <w:rPr>
          <w:color w:val="000000"/>
          <w:sz w:val="28"/>
          <w:szCs w:val="28"/>
        </w:rPr>
      </w:pPr>
    </w:p>
    <w:p w14:paraId="51413021" w14:textId="77777777" w:rsidR="000D1179" w:rsidRDefault="000D1179" w:rsidP="00E25742">
      <w:pPr>
        <w:rPr>
          <w:color w:val="000000"/>
          <w:sz w:val="28"/>
          <w:szCs w:val="28"/>
        </w:rPr>
      </w:pPr>
    </w:p>
    <w:p w14:paraId="2C20BDDA" w14:textId="77777777" w:rsidR="000D1179" w:rsidRDefault="000D1179" w:rsidP="00E25742">
      <w:pPr>
        <w:rPr>
          <w:color w:val="000000"/>
          <w:sz w:val="28"/>
          <w:szCs w:val="28"/>
        </w:rPr>
      </w:pPr>
    </w:p>
    <w:p w14:paraId="557DE2D5" w14:textId="77777777" w:rsidR="000D1179" w:rsidRDefault="000D1179" w:rsidP="00E25742">
      <w:pPr>
        <w:rPr>
          <w:color w:val="000000"/>
          <w:sz w:val="28"/>
          <w:szCs w:val="28"/>
        </w:rPr>
      </w:pPr>
    </w:p>
    <w:p w14:paraId="70400E57" w14:textId="06D3DD0D" w:rsidR="009F0B56" w:rsidRDefault="005943A4" w:rsidP="005943A4">
      <w:pPr>
        <w:pStyle w:val="Balk5"/>
        <w:jc w:val="center"/>
        <w:rPr>
          <w:sz w:val="44"/>
          <w:szCs w:val="44"/>
        </w:rPr>
      </w:pPr>
      <w:r w:rsidRPr="005943A4">
        <w:rPr>
          <w:sz w:val="44"/>
          <w:szCs w:val="44"/>
        </w:rPr>
        <w:t>REFERENCESS</w:t>
      </w:r>
    </w:p>
    <w:p w14:paraId="08D3E9CF" w14:textId="44BD5283" w:rsidR="005943A4" w:rsidRDefault="005943A4" w:rsidP="005943A4"/>
    <w:p w14:paraId="2E133ACA" w14:textId="15881650" w:rsidR="005943A4" w:rsidRPr="005943A4" w:rsidRDefault="005943A4" w:rsidP="005943A4">
      <w:pPr>
        <w:rPr>
          <w:sz w:val="28"/>
          <w:szCs w:val="28"/>
        </w:rPr>
      </w:pPr>
      <w:r w:rsidRPr="005943A4">
        <w:rPr>
          <w:sz w:val="28"/>
          <w:szCs w:val="28"/>
        </w:rPr>
        <w:t xml:space="preserve">1- </w:t>
      </w:r>
      <w:r>
        <w:rPr>
          <w:sz w:val="28"/>
          <w:szCs w:val="28"/>
        </w:rPr>
        <w:t>https://stackoverflow.com/questions/51134744/how-to-use-implement-aes-decrypt-of-mysql-by-python</w:t>
      </w:r>
    </w:p>
    <w:p w14:paraId="30F45EFB" w14:textId="5FBC3666" w:rsidR="005943A4" w:rsidRPr="005943A4" w:rsidRDefault="005943A4" w:rsidP="005943A4">
      <w:pPr>
        <w:rPr>
          <w:sz w:val="28"/>
          <w:szCs w:val="28"/>
        </w:rPr>
      </w:pPr>
    </w:p>
    <w:p w14:paraId="527FCD55" w14:textId="5A3B43AF" w:rsidR="005943A4" w:rsidRDefault="005943A4" w:rsidP="005943A4">
      <w:pPr>
        <w:rPr>
          <w:sz w:val="28"/>
          <w:szCs w:val="28"/>
        </w:rPr>
      </w:pPr>
      <w:r w:rsidRPr="005943A4">
        <w:rPr>
          <w:sz w:val="28"/>
          <w:szCs w:val="28"/>
        </w:rPr>
        <w:t>2-</w:t>
      </w:r>
      <w:r>
        <w:rPr>
          <w:sz w:val="28"/>
          <w:szCs w:val="28"/>
        </w:rPr>
        <w:t xml:space="preserve"> </w:t>
      </w:r>
      <w:r w:rsidRPr="005943A4">
        <w:rPr>
          <w:sz w:val="28"/>
          <w:szCs w:val="28"/>
        </w:rPr>
        <w:t>https://stackoverflow.com/questions/69533378/error-1064-42000-you-have-an-error-in-your-sql-syntax-check-the-manual-that</w:t>
      </w:r>
    </w:p>
    <w:p w14:paraId="140C2F48" w14:textId="0AF3625C" w:rsidR="005943A4" w:rsidRDefault="005943A4" w:rsidP="005943A4">
      <w:pPr>
        <w:rPr>
          <w:sz w:val="28"/>
          <w:szCs w:val="28"/>
        </w:rPr>
      </w:pPr>
    </w:p>
    <w:p w14:paraId="36111FBD" w14:textId="6EC9A514" w:rsidR="005943A4" w:rsidRDefault="005943A4" w:rsidP="005943A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3-  </w:t>
      </w:r>
      <w:r w:rsidRPr="005943A4">
        <w:rPr>
          <w:sz w:val="28"/>
          <w:szCs w:val="28"/>
        </w:rPr>
        <w:t>https</w:t>
      </w:r>
      <w:proofErr w:type="gramEnd"/>
      <w:r w:rsidRPr="005943A4">
        <w:rPr>
          <w:sz w:val="28"/>
          <w:szCs w:val="28"/>
        </w:rPr>
        <w:t>://www.w3schools.com/python/python_mysql_where.asp</w:t>
      </w:r>
    </w:p>
    <w:p w14:paraId="5FE82717" w14:textId="6830776B" w:rsidR="005943A4" w:rsidRDefault="005943A4" w:rsidP="005943A4">
      <w:pPr>
        <w:rPr>
          <w:sz w:val="28"/>
          <w:szCs w:val="28"/>
        </w:rPr>
      </w:pPr>
    </w:p>
    <w:p w14:paraId="26622A73" w14:textId="05F83D2F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4- https://stackoverflow.com/questions/11155489/mysql-the-right-syntax-to-use-near-at-line-1-error</w:t>
      </w:r>
    </w:p>
    <w:p w14:paraId="0ED9E61A" w14:textId="585D377B" w:rsidR="005943A4" w:rsidRDefault="005943A4" w:rsidP="005943A4">
      <w:pPr>
        <w:rPr>
          <w:sz w:val="28"/>
          <w:szCs w:val="28"/>
        </w:rPr>
      </w:pPr>
    </w:p>
    <w:p w14:paraId="0B2640D4" w14:textId="20CCB270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 xml:space="preserve">5- </w:t>
      </w:r>
      <w:hyperlink r:id="rId58" w:history="1">
        <w:r w:rsidRPr="002A6ECA">
          <w:rPr>
            <w:rStyle w:val="Kpr"/>
            <w:sz w:val="28"/>
            <w:szCs w:val="28"/>
          </w:rPr>
          <w:t>https://stackoverflow.com/questions/22009582/error-1064-42000-you-have-an-error-in-your-sql-syntax-check-the-manual-that</w:t>
        </w:r>
      </w:hyperlink>
    </w:p>
    <w:p w14:paraId="67E62F14" w14:textId="04A8FB8B" w:rsidR="005943A4" w:rsidRDefault="005943A4" w:rsidP="005943A4">
      <w:pPr>
        <w:rPr>
          <w:sz w:val="28"/>
          <w:szCs w:val="28"/>
        </w:rPr>
      </w:pPr>
    </w:p>
    <w:p w14:paraId="61C6BED6" w14:textId="120B70AC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6-</w:t>
      </w:r>
      <w:r w:rsidRPr="005943A4">
        <w:rPr>
          <w:sz w:val="28"/>
          <w:szCs w:val="28"/>
        </w:rPr>
        <w:t>https://stackoverflow.com/questions/19952356/how-do-i-write-multiple-conditions-in-single-sql-query-to-get-data-python-mysq</w:t>
      </w:r>
    </w:p>
    <w:p w14:paraId="0BA34CE5" w14:textId="77777777" w:rsidR="005943A4" w:rsidRDefault="005943A4" w:rsidP="005943A4">
      <w:pPr>
        <w:rPr>
          <w:sz w:val="28"/>
          <w:szCs w:val="28"/>
        </w:rPr>
      </w:pPr>
    </w:p>
    <w:p w14:paraId="5BEE43F5" w14:textId="54C023F8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7-</w:t>
      </w:r>
      <w:r w:rsidRPr="005943A4">
        <w:rPr>
          <w:sz w:val="28"/>
          <w:szCs w:val="28"/>
        </w:rPr>
        <w:t>https://stackoverflow.com/questions/73643859/des-encryption-using-python</w:t>
      </w:r>
    </w:p>
    <w:p w14:paraId="6A30C246" w14:textId="6B99E7D2" w:rsidR="005943A4" w:rsidRDefault="005943A4" w:rsidP="005943A4">
      <w:pPr>
        <w:rPr>
          <w:sz w:val="28"/>
          <w:szCs w:val="28"/>
        </w:rPr>
      </w:pPr>
    </w:p>
    <w:p w14:paraId="0A5F4ED1" w14:textId="5E7737D3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8-</w:t>
      </w:r>
      <w:r w:rsidRPr="005943A4">
        <w:rPr>
          <w:sz w:val="28"/>
          <w:szCs w:val="28"/>
        </w:rPr>
        <w:t>https://stackoverflow.com/questions/46290018/how-to-group-rows-containing-similar-element-from-a-table-using-mysql-python</w:t>
      </w:r>
    </w:p>
    <w:p w14:paraId="1EA58A1F" w14:textId="4FB09363" w:rsidR="005943A4" w:rsidRDefault="005943A4" w:rsidP="005943A4">
      <w:pPr>
        <w:rPr>
          <w:sz w:val="28"/>
          <w:szCs w:val="28"/>
        </w:rPr>
      </w:pPr>
    </w:p>
    <w:p w14:paraId="44132BC9" w14:textId="73EFCD9C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9-</w:t>
      </w:r>
      <w:r w:rsidRPr="005943A4">
        <w:rPr>
          <w:sz w:val="28"/>
          <w:szCs w:val="28"/>
        </w:rPr>
        <w:t>https://stackoverflow.com/questions/4602083/sql-how-to-compare-two-tables-for-same-data-content</w:t>
      </w:r>
    </w:p>
    <w:p w14:paraId="599A7B97" w14:textId="77777777" w:rsidR="005943A4" w:rsidRDefault="005943A4" w:rsidP="005943A4">
      <w:pPr>
        <w:rPr>
          <w:sz w:val="28"/>
          <w:szCs w:val="28"/>
        </w:rPr>
      </w:pPr>
    </w:p>
    <w:p w14:paraId="75D21B07" w14:textId="6E13CF8A" w:rsidR="005943A4" w:rsidRDefault="005943A4" w:rsidP="005943A4">
      <w:r w:rsidRPr="005943A4">
        <w:t xml:space="preserve">10-  </w:t>
      </w:r>
      <w:hyperlink r:id="rId59" w:history="1">
        <w:r w:rsidRPr="002A6ECA">
          <w:rPr>
            <w:rStyle w:val="Kpr"/>
          </w:rPr>
          <w:t>https://www.tutorialspoint.com/python_data_access/python_mysql_where_clause.htm</w:t>
        </w:r>
      </w:hyperlink>
    </w:p>
    <w:p w14:paraId="024A4ED4" w14:textId="050631A4" w:rsidR="005943A4" w:rsidRDefault="005943A4" w:rsidP="005943A4"/>
    <w:p w14:paraId="59AB079D" w14:textId="3CCE909C" w:rsidR="005943A4" w:rsidRDefault="005943A4" w:rsidP="005943A4">
      <w:pPr>
        <w:rPr>
          <w:sz w:val="28"/>
          <w:szCs w:val="28"/>
        </w:rPr>
      </w:pPr>
      <w:r w:rsidRPr="005943A4">
        <w:rPr>
          <w:sz w:val="28"/>
          <w:szCs w:val="28"/>
        </w:rPr>
        <w:t xml:space="preserve">11- </w:t>
      </w:r>
      <w:hyperlink r:id="rId60" w:history="1">
        <w:r w:rsidRPr="002A6ECA">
          <w:rPr>
            <w:rStyle w:val="Kpr"/>
            <w:sz w:val="28"/>
            <w:szCs w:val="28"/>
          </w:rPr>
          <w:t>https://www.maykinmedia.nl/blog/2012/nov/15/mysql-aes_encrypt-python/</w:t>
        </w:r>
      </w:hyperlink>
    </w:p>
    <w:p w14:paraId="06DC1790" w14:textId="27C960C2" w:rsidR="005943A4" w:rsidRDefault="005943A4" w:rsidP="005943A4">
      <w:pPr>
        <w:rPr>
          <w:sz w:val="28"/>
          <w:szCs w:val="28"/>
        </w:rPr>
      </w:pPr>
    </w:p>
    <w:p w14:paraId="7391B3BC" w14:textId="7B79FF3D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12-</w:t>
      </w:r>
      <w:r w:rsidRPr="005943A4">
        <w:t xml:space="preserve"> </w:t>
      </w:r>
      <w:hyperlink r:id="rId61" w:history="1">
        <w:r w:rsidRPr="002A6ECA">
          <w:rPr>
            <w:rStyle w:val="Kpr"/>
            <w:sz w:val="28"/>
            <w:szCs w:val="28"/>
          </w:rPr>
          <w:t>https://learn.microsoft.com/en-us/sql/relational-databases/backup-restore/backup-encryption?view=sql-server-ver16</w:t>
        </w:r>
      </w:hyperlink>
    </w:p>
    <w:p w14:paraId="76C8EB51" w14:textId="61C927AE" w:rsidR="005943A4" w:rsidRDefault="005943A4" w:rsidP="005943A4">
      <w:pPr>
        <w:rPr>
          <w:sz w:val="28"/>
          <w:szCs w:val="28"/>
        </w:rPr>
      </w:pPr>
    </w:p>
    <w:p w14:paraId="7D043951" w14:textId="4FE4C819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13-</w:t>
      </w:r>
      <w:r w:rsidRPr="005943A4">
        <w:t xml:space="preserve"> </w:t>
      </w:r>
      <w:hyperlink r:id="rId62" w:history="1">
        <w:r w:rsidRPr="002A6ECA">
          <w:rPr>
            <w:rStyle w:val="Kpr"/>
            <w:sz w:val="28"/>
            <w:szCs w:val="28"/>
          </w:rPr>
          <w:t>https://digitalrecovery.com/en/recover-mysql-encrypted-by-ransomware/</w:t>
        </w:r>
      </w:hyperlink>
    </w:p>
    <w:p w14:paraId="7D75ADE9" w14:textId="625030F1" w:rsidR="005943A4" w:rsidRDefault="005943A4" w:rsidP="005943A4">
      <w:pPr>
        <w:rPr>
          <w:sz w:val="28"/>
          <w:szCs w:val="28"/>
        </w:rPr>
      </w:pPr>
    </w:p>
    <w:p w14:paraId="3972776D" w14:textId="33F2A4D3" w:rsid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14-</w:t>
      </w:r>
      <w:r w:rsidRPr="005943A4">
        <w:t xml:space="preserve"> </w:t>
      </w:r>
      <w:hyperlink r:id="rId63" w:history="1">
        <w:r w:rsidRPr="002A6ECA">
          <w:rPr>
            <w:rStyle w:val="Kpr"/>
            <w:sz w:val="28"/>
            <w:szCs w:val="28"/>
          </w:rPr>
          <w:t>https://dev.mysql.com/doc/connector-python/en/connector-python-api-mysqlcursor-executemany.html</w:t>
        </w:r>
      </w:hyperlink>
    </w:p>
    <w:p w14:paraId="0F7FD0CF" w14:textId="0C7CCC90" w:rsidR="005943A4" w:rsidRPr="005943A4" w:rsidRDefault="005943A4" w:rsidP="005943A4">
      <w:pPr>
        <w:rPr>
          <w:sz w:val="28"/>
          <w:szCs w:val="28"/>
        </w:rPr>
      </w:pPr>
      <w:r>
        <w:rPr>
          <w:sz w:val="28"/>
          <w:szCs w:val="28"/>
        </w:rPr>
        <w:t>15-</w:t>
      </w:r>
      <w:r w:rsidRPr="005943A4">
        <w:t xml:space="preserve"> </w:t>
      </w:r>
      <w:r w:rsidRPr="005943A4">
        <w:rPr>
          <w:sz w:val="28"/>
          <w:szCs w:val="28"/>
        </w:rPr>
        <w:t>https://www.geeksforgeeks.org/python-mysql-where-clause/</w:t>
      </w:r>
    </w:p>
    <w:p w14:paraId="4AD515FE" w14:textId="6BB985F1" w:rsidR="005943A4" w:rsidRDefault="005943A4" w:rsidP="005943A4"/>
    <w:p w14:paraId="47545221" w14:textId="77777777" w:rsidR="005943A4" w:rsidRPr="005943A4" w:rsidRDefault="005943A4" w:rsidP="005943A4"/>
    <w:sectPr w:rsidR="005943A4" w:rsidRPr="005943A4" w:rsidSect="00A24793">
      <w:footerReference w:type="even" r:id="rId64"/>
      <w:footerReference w:type="default" r:id="rId65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BC0647" w14:textId="77777777" w:rsidR="00A11868" w:rsidRDefault="00A11868" w:rsidP="001205A1">
      <w:r>
        <w:separator/>
      </w:r>
    </w:p>
  </w:endnote>
  <w:endnote w:type="continuationSeparator" w:id="0">
    <w:p w14:paraId="1ECB3AB0" w14:textId="77777777" w:rsidR="00A11868" w:rsidRDefault="00A11868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ayfaNumaras"/>
      </w:rPr>
      <w:id w:val="1697884697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66152402" w14:textId="77777777" w:rsidR="001205A1" w:rsidRDefault="001205A1" w:rsidP="001739D4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 w:rsidR="007B0740">
          <w:rPr>
            <w:rStyle w:val="SayfaNumaras"/>
            <w:noProof/>
          </w:rPr>
          <w:t>2</w:t>
        </w:r>
        <w:r>
          <w:rPr>
            <w:rStyle w:val="SayfaNumaras"/>
          </w:rPr>
          <w:fldChar w:fldCharType="end"/>
        </w:r>
      </w:p>
    </w:sdtContent>
  </w:sdt>
  <w:p w14:paraId="54133B77" w14:textId="77777777" w:rsidR="001205A1" w:rsidRDefault="001205A1" w:rsidP="001205A1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ayfaNumaras"/>
      </w:rPr>
      <w:id w:val="-1041358343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3DA68C69" w14:textId="60C4C3EB" w:rsidR="001205A1" w:rsidRDefault="001205A1" w:rsidP="001739D4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 w:rsidR="00B933E5">
          <w:rPr>
            <w:rStyle w:val="SayfaNumaras"/>
            <w:noProof/>
          </w:rPr>
          <w:t>22</w:t>
        </w:r>
        <w:r>
          <w:rPr>
            <w:rStyle w:val="SayfaNumaras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:rsidRPr="00BB4BDE" w14:paraId="583C9855" w14:textId="77777777" w:rsidTr="005F4F46">
      <w:tc>
        <w:tcPr>
          <w:tcW w:w="5395" w:type="dxa"/>
        </w:tcPr>
        <w:p w14:paraId="39656ADE" w14:textId="70C9A20F" w:rsidR="001205A1" w:rsidRPr="00BB4BDE" w:rsidRDefault="00BB4BDE" w:rsidP="00C66528">
          <w:pPr>
            <w:pStyle w:val="AltBilgi"/>
            <w:rPr>
              <w:sz w:val="16"/>
              <w:szCs w:val="16"/>
            </w:rPr>
          </w:pPr>
          <w:r w:rsidRPr="00BB4BDE">
            <w:rPr>
              <w:color w:val="7F7F7F" w:themeColor="text1" w:themeTint="80"/>
              <w:sz w:val="16"/>
              <w:szCs w:val="16"/>
            </w:rPr>
            <w:t>CMSE353 – SECURE STUDENT ATTENDANCE TRACKING SYSTEM</w:t>
          </w:r>
        </w:p>
      </w:tc>
      <w:tc>
        <w:tcPr>
          <w:tcW w:w="5395" w:type="dxa"/>
        </w:tcPr>
        <w:p w14:paraId="02C199F9" w14:textId="77777777" w:rsidR="001205A1" w:rsidRPr="00BB4BDE" w:rsidRDefault="001205A1" w:rsidP="001205A1">
          <w:pPr>
            <w:pStyle w:val="AltBilgi"/>
            <w:rPr>
              <w:sz w:val="16"/>
              <w:szCs w:val="16"/>
            </w:rPr>
          </w:pPr>
          <w:r w:rsidRPr="00BB4BDE">
            <w:rPr>
              <w:sz w:val="16"/>
              <w:szCs w:val="16"/>
            </w:rPr>
            <w:t xml:space="preserve">   </w:t>
          </w:r>
        </w:p>
      </w:tc>
    </w:tr>
  </w:tbl>
  <w:p w14:paraId="27ACDB89" w14:textId="77777777" w:rsidR="001205A1" w:rsidRDefault="001205A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746952" w14:textId="77777777" w:rsidR="00A11868" w:rsidRDefault="00A11868" w:rsidP="001205A1">
      <w:r>
        <w:separator/>
      </w:r>
    </w:p>
  </w:footnote>
  <w:footnote w:type="continuationSeparator" w:id="0">
    <w:p w14:paraId="6C745466" w14:textId="77777777" w:rsidR="00A11868" w:rsidRDefault="00A11868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328"/>
    <w:rsid w:val="00044301"/>
    <w:rsid w:val="00090586"/>
    <w:rsid w:val="00097EFC"/>
    <w:rsid w:val="000C3A96"/>
    <w:rsid w:val="000C4ED1"/>
    <w:rsid w:val="000C6EDE"/>
    <w:rsid w:val="000D1179"/>
    <w:rsid w:val="001205A1"/>
    <w:rsid w:val="00142538"/>
    <w:rsid w:val="00154D3B"/>
    <w:rsid w:val="001A3CD5"/>
    <w:rsid w:val="001A7C9E"/>
    <w:rsid w:val="001C5D71"/>
    <w:rsid w:val="002877E8"/>
    <w:rsid w:val="002E7C4E"/>
    <w:rsid w:val="0031055C"/>
    <w:rsid w:val="003432E8"/>
    <w:rsid w:val="00371EE1"/>
    <w:rsid w:val="003A798E"/>
    <w:rsid w:val="003B34E2"/>
    <w:rsid w:val="00425A99"/>
    <w:rsid w:val="00475328"/>
    <w:rsid w:val="004A2960"/>
    <w:rsid w:val="004C203C"/>
    <w:rsid w:val="005943A4"/>
    <w:rsid w:val="005E6B25"/>
    <w:rsid w:val="005F2FC5"/>
    <w:rsid w:val="005F4F46"/>
    <w:rsid w:val="006A5BB7"/>
    <w:rsid w:val="006C60E6"/>
    <w:rsid w:val="006F508F"/>
    <w:rsid w:val="00782810"/>
    <w:rsid w:val="007A624D"/>
    <w:rsid w:val="007B0740"/>
    <w:rsid w:val="007C1BAB"/>
    <w:rsid w:val="00871712"/>
    <w:rsid w:val="008E295C"/>
    <w:rsid w:val="00933396"/>
    <w:rsid w:val="00981921"/>
    <w:rsid w:val="009C6907"/>
    <w:rsid w:val="009F0B56"/>
    <w:rsid w:val="00A11868"/>
    <w:rsid w:val="00A15CF7"/>
    <w:rsid w:val="00A24793"/>
    <w:rsid w:val="00A81248"/>
    <w:rsid w:val="00AB178F"/>
    <w:rsid w:val="00B36D3E"/>
    <w:rsid w:val="00B70E5E"/>
    <w:rsid w:val="00B933E5"/>
    <w:rsid w:val="00BB4BDE"/>
    <w:rsid w:val="00BF0F72"/>
    <w:rsid w:val="00C325F7"/>
    <w:rsid w:val="00C66528"/>
    <w:rsid w:val="00C915F0"/>
    <w:rsid w:val="00CA2911"/>
    <w:rsid w:val="00D0417D"/>
    <w:rsid w:val="00D1390E"/>
    <w:rsid w:val="00E25742"/>
    <w:rsid w:val="00F06962"/>
    <w:rsid w:val="00F20A52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89254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6"/>
    <w:qFormat/>
    <w:rsid w:val="004C203C"/>
  </w:style>
  <w:style w:type="paragraph" w:styleId="Balk1">
    <w:name w:val="heading 1"/>
    <w:basedOn w:val="Normal"/>
    <w:next w:val="Normal"/>
    <w:link w:val="Balk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Balk2">
    <w:name w:val="heading 2"/>
    <w:basedOn w:val="Normal"/>
    <w:next w:val="Normal"/>
    <w:link w:val="Balk2Char"/>
    <w:uiPriority w:val="1"/>
    <w:qFormat/>
    <w:rsid w:val="006F508F"/>
    <w:pPr>
      <w:keepNext/>
      <w:keepLines/>
      <w:outlineLvl w:val="1"/>
    </w:pPr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styleId="Balk3">
    <w:name w:val="heading 3"/>
    <w:basedOn w:val="Normal"/>
    <w:next w:val="Normal"/>
    <w:link w:val="Balk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Balk4">
    <w:name w:val="heading 4"/>
    <w:basedOn w:val="Normal"/>
    <w:next w:val="Normal"/>
    <w:link w:val="Balk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Balk5">
    <w:name w:val="heading 5"/>
    <w:basedOn w:val="Normal"/>
    <w:next w:val="Normal"/>
    <w:link w:val="Balk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Balk1Char">
    <w:name w:val="Başlık 1 Char"/>
    <w:basedOn w:val="VarsaylanParagrafYazTipi"/>
    <w:link w:val="Balk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Balk2Char">
    <w:name w:val="Başlık 2 Char"/>
    <w:basedOn w:val="VarsaylanParagrafYazTipi"/>
    <w:link w:val="Balk2"/>
    <w:uiPriority w:val="1"/>
    <w:rsid w:val="006F508F"/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Balk3Char">
    <w:name w:val="Başlık 3 Char"/>
    <w:basedOn w:val="VarsaylanParagrafYazTipi"/>
    <w:link w:val="Balk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Balk4Char">
    <w:name w:val="Başlık 4 Char"/>
    <w:basedOn w:val="VarsaylanParagrafYazTipi"/>
    <w:link w:val="Balk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stBilgi">
    <w:name w:val="header"/>
    <w:basedOn w:val="Normal"/>
    <w:link w:val="stBilgi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C66528"/>
  </w:style>
  <w:style w:type="paragraph" w:styleId="AltBilgi">
    <w:name w:val="footer"/>
    <w:basedOn w:val="Normal"/>
    <w:link w:val="AltBilgi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AltBilgiChar">
    <w:name w:val="Alt Bilgi Char"/>
    <w:basedOn w:val="VarsaylanParagrafYazTipi"/>
    <w:link w:val="AltBilgi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SayfaNumaras">
    <w:name w:val="page number"/>
    <w:basedOn w:val="VarsaylanParagrafYazTipi"/>
    <w:uiPriority w:val="99"/>
    <w:semiHidden/>
    <w:rsid w:val="001205A1"/>
  </w:style>
  <w:style w:type="character" w:customStyle="1" w:styleId="Balk5Char">
    <w:name w:val="Başlık 5 Char"/>
    <w:basedOn w:val="VarsaylanParagrafYazTipi"/>
    <w:link w:val="Balk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YerTutucuMetni">
    <w:name w:val="Placeholder Text"/>
    <w:basedOn w:val="VarsaylanParagrafYazTipi"/>
    <w:uiPriority w:val="99"/>
    <w:semiHidden/>
    <w:rsid w:val="00C66528"/>
    <w:rPr>
      <w:color w:val="808080"/>
    </w:rPr>
  </w:style>
  <w:style w:type="character" w:styleId="Vurgu">
    <w:name w:val="Emphasis"/>
    <w:basedOn w:val="VarsaylanParagrafYazTipi"/>
    <w:uiPriority w:val="20"/>
    <w:qFormat/>
    <w:rsid w:val="006F508F"/>
    <w:rPr>
      <w:i w:val="0"/>
      <w:iCs/>
      <w:color w:val="009095" w:themeColor="accent2" w:themeShade="BF"/>
    </w:rPr>
  </w:style>
  <w:style w:type="paragraph" w:styleId="Alnt">
    <w:name w:val="Quote"/>
    <w:basedOn w:val="Normal"/>
    <w:next w:val="Normal"/>
    <w:link w:val="Alnt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AlntChar">
    <w:name w:val="Alıntı Char"/>
    <w:basedOn w:val="VarsaylanParagrafYazTipi"/>
    <w:link w:val="Alnt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Kpr">
    <w:name w:val="Hyperlink"/>
    <w:basedOn w:val="VarsaylanParagrafYazTipi"/>
    <w:uiPriority w:val="99"/>
    <w:rsid w:val="00F20A52"/>
    <w:rPr>
      <w:color w:val="0000FF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F20A52"/>
    <w:rPr>
      <w:color w:val="605E5C"/>
      <w:shd w:val="clear" w:color="auto" w:fill="E1DFDD"/>
    </w:rPr>
  </w:style>
  <w:style w:type="paragraph" w:styleId="TBal">
    <w:name w:val="TOC Heading"/>
    <w:basedOn w:val="Balk1"/>
    <w:next w:val="Normal"/>
    <w:uiPriority w:val="39"/>
    <w:unhideWhenUsed/>
    <w:qFormat/>
    <w:rsid w:val="00B70E5E"/>
    <w:pPr>
      <w:spacing w:line="259" w:lineRule="auto"/>
      <w:outlineLvl w:val="9"/>
    </w:pPr>
    <w:rPr>
      <w:b w:val="0"/>
      <w:color w:val="0D294E" w:themeColor="accent1" w:themeShade="BF"/>
      <w:sz w:val="32"/>
      <w:lang w:val="tr-TR" w:eastAsia="tr-TR"/>
    </w:rPr>
  </w:style>
  <w:style w:type="paragraph" w:styleId="T1">
    <w:name w:val="toc 1"/>
    <w:basedOn w:val="Normal"/>
    <w:next w:val="Normal"/>
    <w:autoRedefine/>
    <w:uiPriority w:val="39"/>
    <w:rsid w:val="00B70E5E"/>
    <w:pPr>
      <w:spacing w:after="100"/>
    </w:pPr>
  </w:style>
  <w:style w:type="paragraph" w:styleId="T2">
    <w:name w:val="toc 2"/>
    <w:basedOn w:val="Normal"/>
    <w:next w:val="Normal"/>
    <w:autoRedefine/>
    <w:uiPriority w:val="39"/>
    <w:rsid w:val="00B70E5E"/>
    <w:pPr>
      <w:spacing w:after="100"/>
      <w:ind w:left="240"/>
    </w:pPr>
  </w:style>
  <w:style w:type="paragraph" w:styleId="T3">
    <w:name w:val="toc 3"/>
    <w:basedOn w:val="Normal"/>
    <w:next w:val="Normal"/>
    <w:autoRedefine/>
    <w:uiPriority w:val="39"/>
    <w:unhideWhenUsed/>
    <w:rsid w:val="00B70E5E"/>
    <w:pPr>
      <w:spacing w:after="100" w:line="259" w:lineRule="auto"/>
      <w:ind w:left="440"/>
    </w:pPr>
    <w:rPr>
      <w:rFonts w:eastAsiaTheme="minorEastAsia" w:cs="Times New Roman"/>
      <w:sz w:val="22"/>
      <w:szCs w:val="22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dev.mysql.com/doc/connector-python/en/connector-python-api-mysqlcursor-executemany.html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code.visualstudio.co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stackoverflow.com/questions/22009582/error-1064-42000-you-have-an-error-in-your-sql-syntax-check-the-manual-that" TargetMode="Externa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earn.microsoft.com/en-us/sql/relational-databases/backup-restore/backup-encryption?view=sql-server-ver16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s://www.python.or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tutorialspoint.com/python_data_access/python_mysql_where_clause.htm" TargetMode="External"/><Relationship Id="rId67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digitalrecovery.com/en/recover-mysql-encrypted-by-ransomware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maykinmedia.nl/blog/2012/nov/15/mysql-aes_encrypt-python/" TargetMode="External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etkin-Se&#231;kin\AppData\Roaming\Microsoft\Templates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C8"/>
    <w:rsid w:val="009642B3"/>
    <w:rsid w:val="00B4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FAA700A3FAD425282B44ACCE5E32A1F">
    <w:name w:val="7FAA700A3FAD425282B44ACCE5E32A1F"/>
    <w:rsid w:val="00B45CC8"/>
  </w:style>
  <w:style w:type="paragraph" w:customStyle="1" w:styleId="083234E9F9974D26AB7C9FCD72B2962F">
    <w:name w:val="083234E9F9974D26AB7C9FCD72B2962F"/>
    <w:rsid w:val="00B45CC8"/>
  </w:style>
  <w:style w:type="paragraph" w:customStyle="1" w:styleId="0D672D0AD6CF43EB9DFA4674B0E89914">
    <w:name w:val="0D672D0AD6CF43EB9DFA4674B0E89914"/>
    <w:rsid w:val="00B45CC8"/>
  </w:style>
  <w:style w:type="paragraph" w:customStyle="1" w:styleId="BAF7F451AB3C4373B385F8A9AF35BBEA">
    <w:name w:val="BAF7F451AB3C4373B385F8A9AF35BBEA"/>
    <w:rsid w:val="00B45CC8"/>
  </w:style>
  <w:style w:type="paragraph" w:customStyle="1" w:styleId="006180781FC943BBBD9E1EA18043EF7B">
    <w:name w:val="006180781FC943BBBD9E1EA18043EF7B"/>
    <w:rsid w:val="00B45CC8"/>
  </w:style>
  <w:style w:type="paragraph" w:customStyle="1" w:styleId="21C1326315414CE6BB6AFC07ECF4A74C">
    <w:name w:val="21C1326315414CE6BB6AFC07ECF4A74C"/>
    <w:rsid w:val="00B45CC8"/>
  </w:style>
  <w:style w:type="paragraph" w:customStyle="1" w:styleId="118208FDF1844665B90C48367C7A8FC9">
    <w:name w:val="118208FDF1844665B90C48367C7A8FC9"/>
    <w:rsid w:val="00B45CC8"/>
  </w:style>
  <w:style w:type="paragraph" w:customStyle="1" w:styleId="C1E5351764354B199581C3E6AEE980AF">
    <w:name w:val="C1E5351764354B199581C3E6AEE980AF"/>
    <w:rsid w:val="00B45CC8"/>
  </w:style>
  <w:style w:type="paragraph" w:customStyle="1" w:styleId="9A1A7A8455C647408359925EE15C5724">
    <w:name w:val="9A1A7A8455C647408359925EE15C5724"/>
    <w:rsid w:val="00B45C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1D096-7118-4F10-9F79-08F543619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0</TotalTime>
  <Pages>30</Pages>
  <Words>1927</Words>
  <Characters>10989</Characters>
  <Application>Microsoft Office Word</Application>
  <DocSecurity>0</DocSecurity>
  <Lines>91</Lines>
  <Paragraphs>25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2023-01-01T15:27:00Z</dcterms:created>
  <dcterms:modified xsi:type="dcterms:W3CDTF">2023-01-02T12:23:00Z</dcterms:modified>
</cp:coreProperties>
</file>